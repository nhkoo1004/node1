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79D61D" w14:textId="3B50DC70" w:rsidR="00B004EB" w:rsidRPr="009113F7" w:rsidRDefault="0032397F" w:rsidP="002D0169">
      <w:pPr>
        <w:rPr>
          <w:sz w:val="44"/>
          <w:szCs w:val="48"/>
        </w:rPr>
      </w:pPr>
      <w:r w:rsidRPr="009113F7">
        <w:rPr>
          <w:rFonts w:hint="eastAsia"/>
          <w:sz w:val="44"/>
          <w:szCs w:val="48"/>
        </w:rPr>
        <w:t>V</w:t>
      </w:r>
      <w:r w:rsidRPr="009113F7">
        <w:rPr>
          <w:sz w:val="44"/>
          <w:szCs w:val="48"/>
        </w:rPr>
        <w:t xml:space="preserve">ue.js </w:t>
      </w:r>
      <w:r w:rsidRPr="009113F7">
        <w:rPr>
          <w:rFonts w:hint="eastAsia"/>
          <w:sz w:val="44"/>
          <w:szCs w:val="48"/>
        </w:rPr>
        <w:t>시작하기</w:t>
      </w:r>
    </w:p>
    <w:p w14:paraId="0EE988D8" w14:textId="3AE49FF2" w:rsidR="00460033" w:rsidRDefault="00460033" w:rsidP="002D0169">
      <w:r>
        <w:t>2020-03-27</w:t>
      </w:r>
    </w:p>
    <w:p w14:paraId="6FD8DD9A" w14:textId="282592B9" w:rsidR="00460033" w:rsidRDefault="00460033" w:rsidP="002D0169">
      <w:r>
        <w:rPr>
          <w:rFonts w:hint="eastAsia"/>
        </w:rPr>
        <w:t>이승진</w:t>
      </w:r>
    </w:p>
    <w:p w14:paraId="447A9B79" w14:textId="2EAB49C0" w:rsidR="0032397F" w:rsidRDefault="0032397F" w:rsidP="002D0169"/>
    <w:p w14:paraId="7C390797" w14:textId="32E51894" w:rsidR="0032397F" w:rsidRDefault="0032397F" w:rsidP="002D0169"/>
    <w:p w14:paraId="19ECAED3" w14:textId="5E9B01E1" w:rsidR="0032397F" w:rsidRPr="009113F7" w:rsidRDefault="0032397F" w:rsidP="009113F7">
      <w:pPr>
        <w:rPr>
          <w:b/>
          <w:bCs/>
          <w:sz w:val="28"/>
          <w:szCs w:val="32"/>
        </w:rPr>
      </w:pPr>
      <w:r w:rsidRPr="009113F7">
        <w:rPr>
          <w:rFonts w:hint="eastAsia"/>
          <w:b/>
          <w:bCs/>
          <w:sz w:val="28"/>
          <w:szCs w:val="32"/>
        </w:rPr>
        <w:t>학습목표</w:t>
      </w:r>
    </w:p>
    <w:p w14:paraId="7BA3F05F" w14:textId="0EEFBE48" w:rsidR="0032397F" w:rsidRDefault="00F873DF" w:rsidP="002D0169">
      <w:r>
        <w:t xml:space="preserve">Vue.js </w:t>
      </w:r>
      <w:r>
        <w:rPr>
          <w:rFonts w:hint="eastAsia"/>
        </w:rPr>
        <w:t>시작하기</w:t>
      </w:r>
    </w:p>
    <w:p w14:paraId="5D585DEC" w14:textId="2DD593B3" w:rsidR="00F873DF" w:rsidRDefault="001A2F0C" w:rsidP="002D0169">
      <w:r>
        <w:rPr>
          <w:rFonts w:hint="eastAsia"/>
        </w:rPr>
        <w:t>f</w:t>
      </w:r>
      <w:r>
        <w:t xml:space="preserve">irebase </w:t>
      </w:r>
      <w:r w:rsidR="009113F7">
        <w:t xml:space="preserve">hosting </w:t>
      </w:r>
      <w:r w:rsidR="009113F7">
        <w:rPr>
          <w:rFonts w:hint="eastAsia"/>
        </w:rPr>
        <w:t>서비스 이용하기</w:t>
      </w:r>
    </w:p>
    <w:p w14:paraId="75900F98" w14:textId="2EDC106B" w:rsidR="009113F7" w:rsidRDefault="009113F7" w:rsidP="002D0169">
      <w:r>
        <w:rPr>
          <w:rFonts w:hint="eastAsia"/>
        </w:rPr>
        <w:t>f</w:t>
      </w:r>
      <w:r>
        <w:t xml:space="preserve">irebase realtime database </w:t>
      </w:r>
      <w:r>
        <w:rPr>
          <w:rFonts w:hint="eastAsia"/>
        </w:rPr>
        <w:t>이용하기</w:t>
      </w:r>
    </w:p>
    <w:p w14:paraId="26C8C9DC" w14:textId="7FF4B530" w:rsidR="00C4250A" w:rsidRDefault="00C4250A" w:rsidP="002D0169"/>
    <w:p w14:paraId="69D80273" w14:textId="1EE2D41D" w:rsidR="00C4250A" w:rsidRDefault="00C4250A" w:rsidP="002D0169"/>
    <w:p w14:paraId="7EF02A4F" w14:textId="05A5F5F0" w:rsidR="00C4250A" w:rsidRPr="009113F7" w:rsidRDefault="00C4250A" w:rsidP="002D0169">
      <w:pPr>
        <w:rPr>
          <w:b/>
          <w:bCs/>
          <w:sz w:val="28"/>
          <w:szCs w:val="32"/>
        </w:rPr>
      </w:pPr>
      <w:r w:rsidRPr="009113F7">
        <w:rPr>
          <w:rFonts w:hint="eastAsia"/>
          <w:b/>
          <w:bCs/>
          <w:sz w:val="28"/>
          <w:szCs w:val="32"/>
        </w:rPr>
        <w:t>목차</w:t>
      </w:r>
    </w:p>
    <w:p w14:paraId="176FCDF8" w14:textId="5634BCD9" w:rsidR="00835F8F" w:rsidRDefault="00C4250A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"1-2" \h \z \u</w:instrText>
      </w:r>
      <w:r>
        <w:instrText xml:space="preserve"> </w:instrText>
      </w:r>
      <w:r>
        <w:fldChar w:fldCharType="separate"/>
      </w:r>
      <w:hyperlink w:anchor="_Toc37683186" w:history="1">
        <w:r w:rsidR="00835F8F" w:rsidRPr="00870411">
          <w:rPr>
            <w:rStyle w:val="Hyperlink"/>
            <w:rFonts w:hAnsi="굴림체"/>
            <w:noProof/>
          </w:rPr>
          <w:t>1.</w:t>
        </w:r>
        <w:r w:rsidR="00835F8F" w:rsidRPr="00870411">
          <w:rPr>
            <w:rStyle w:val="Hyperlink"/>
            <w:noProof/>
          </w:rPr>
          <w:t xml:space="preserve"> Vue.js 소개</w:t>
        </w:r>
        <w:r w:rsidR="00835F8F">
          <w:rPr>
            <w:noProof/>
            <w:webHidden/>
          </w:rPr>
          <w:tab/>
        </w:r>
        <w:r w:rsidR="00835F8F">
          <w:rPr>
            <w:noProof/>
            <w:webHidden/>
          </w:rPr>
          <w:fldChar w:fldCharType="begin"/>
        </w:r>
        <w:r w:rsidR="00835F8F">
          <w:rPr>
            <w:noProof/>
            <w:webHidden/>
          </w:rPr>
          <w:instrText xml:space="preserve"> PAGEREF _Toc37683186 \h </w:instrText>
        </w:r>
        <w:r w:rsidR="00835F8F">
          <w:rPr>
            <w:noProof/>
            <w:webHidden/>
          </w:rPr>
        </w:r>
        <w:r w:rsidR="00835F8F">
          <w:rPr>
            <w:noProof/>
            <w:webHidden/>
          </w:rPr>
          <w:fldChar w:fldCharType="separate"/>
        </w:r>
        <w:r w:rsidR="00835F8F">
          <w:rPr>
            <w:noProof/>
            <w:webHidden/>
          </w:rPr>
          <w:t>2</w:t>
        </w:r>
        <w:r w:rsidR="00835F8F">
          <w:rPr>
            <w:noProof/>
            <w:webHidden/>
          </w:rPr>
          <w:fldChar w:fldCharType="end"/>
        </w:r>
      </w:hyperlink>
    </w:p>
    <w:p w14:paraId="373D6D20" w14:textId="0D4864D9" w:rsidR="00835F8F" w:rsidRDefault="00E50ACC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37683187" w:history="1">
        <w:r w:rsidR="00835F8F" w:rsidRPr="00870411">
          <w:rPr>
            <w:rStyle w:val="Hyperlink"/>
            <w:rFonts w:hAnsi="굴림체"/>
            <w:noProof/>
          </w:rPr>
          <w:t>2.</w:t>
        </w:r>
        <w:r w:rsidR="00835F8F" w:rsidRPr="00870411">
          <w:rPr>
            <w:rStyle w:val="Hyperlink"/>
            <w:noProof/>
          </w:rPr>
          <w:t xml:space="preserve"> firebase 서버 프로젝트 생성</w:t>
        </w:r>
        <w:r w:rsidR="00835F8F">
          <w:rPr>
            <w:noProof/>
            <w:webHidden/>
          </w:rPr>
          <w:tab/>
        </w:r>
        <w:r w:rsidR="00835F8F">
          <w:rPr>
            <w:noProof/>
            <w:webHidden/>
          </w:rPr>
          <w:fldChar w:fldCharType="begin"/>
        </w:r>
        <w:r w:rsidR="00835F8F">
          <w:rPr>
            <w:noProof/>
            <w:webHidden/>
          </w:rPr>
          <w:instrText xml:space="preserve"> PAGEREF _Toc37683187 \h </w:instrText>
        </w:r>
        <w:r w:rsidR="00835F8F">
          <w:rPr>
            <w:noProof/>
            <w:webHidden/>
          </w:rPr>
        </w:r>
        <w:r w:rsidR="00835F8F">
          <w:rPr>
            <w:noProof/>
            <w:webHidden/>
          </w:rPr>
          <w:fldChar w:fldCharType="separate"/>
        </w:r>
        <w:r w:rsidR="00835F8F">
          <w:rPr>
            <w:noProof/>
            <w:webHidden/>
          </w:rPr>
          <w:t>3</w:t>
        </w:r>
        <w:r w:rsidR="00835F8F">
          <w:rPr>
            <w:noProof/>
            <w:webHidden/>
          </w:rPr>
          <w:fldChar w:fldCharType="end"/>
        </w:r>
      </w:hyperlink>
    </w:p>
    <w:p w14:paraId="4A9029C9" w14:textId="11907493" w:rsidR="00835F8F" w:rsidRDefault="00E50ACC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37683188" w:history="1">
        <w:r w:rsidR="00835F8F" w:rsidRPr="00870411">
          <w:rPr>
            <w:rStyle w:val="Hyperlink"/>
            <w:noProof/>
          </w:rPr>
          <w:t>1) firebase 서비스</w:t>
        </w:r>
        <w:r w:rsidR="00835F8F">
          <w:rPr>
            <w:noProof/>
            <w:webHidden/>
          </w:rPr>
          <w:tab/>
        </w:r>
        <w:r w:rsidR="00835F8F">
          <w:rPr>
            <w:noProof/>
            <w:webHidden/>
          </w:rPr>
          <w:fldChar w:fldCharType="begin"/>
        </w:r>
        <w:r w:rsidR="00835F8F">
          <w:rPr>
            <w:noProof/>
            <w:webHidden/>
          </w:rPr>
          <w:instrText xml:space="preserve"> PAGEREF _Toc37683188 \h </w:instrText>
        </w:r>
        <w:r w:rsidR="00835F8F">
          <w:rPr>
            <w:noProof/>
            <w:webHidden/>
          </w:rPr>
        </w:r>
        <w:r w:rsidR="00835F8F">
          <w:rPr>
            <w:noProof/>
            <w:webHidden/>
          </w:rPr>
          <w:fldChar w:fldCharType="separate"/>
        </w:r>
        <w:r w:rsidR="00835F8F">
          <w:rPr>
            <w:noProof/>
            <w:webHidden/>
          </w:rPr>
          <w:t>3</w:t>
        </w:r>
        <w:r w:rsidR="00835F8F">
          <w:rPr>
            <w:noProof/>
            <w:webHidden/>
          </w:rPr>
          <w:fldChar w:fldCharType="end"/>
        </w:r>
      </w:hyperlink>
    </w:p>
    <w:p w14:paraId="179FD099" w14:textId="56BD2D98" w:rsidR="00835F8F" w:rsidRDefault="00E50ACC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37683189" w:history="1">
        <w:r w:rsidR="00835F8F" w:rsidRPr="00870411">
          <w:rPr>
            <w:rStyle w:val="Hyperlink"/>
            <w:noProof/>
          </w:rPr>
          <w:t>2) firebase 서버 프로젝트 생성</w:t>
        </w:r>
        <w:r w:rsidR="00835F8F">
          <w:rPr>
            <w:noProof/>
            <w:webHidden/>
          </w:rPr>
          <w:tab/>
        </w:r>
        <w:r w:rsidR="00835F8F">
          <w:rPr>
            <w:noProof/>
            <w:webHidden/>
          </w:rPr>
          <w:fldChar w:fldCharType="begin"/>
        </w:r>
        <w:r w:rsidR="00835F8F">
          <w:rPr>
            <w:noProof/>
            <w:webHidden/>
          </w:rPr>
          <w:instrText xml:space="preserve"> PAGEREF _Toc37683189 \h </w:instrText>
        </w:r>
        <w:r w:rsidR="00835F8F">
          <w:rPr>
            <w:noProof/>
            <w:webHidden/>
          </w:rPr>
        </w:r>
        <w:r w:rsidR="00835F8F">
          <w:rPr>
            <w:noProof/>
            <w:webHidden/>
          </w:rPr>
          <w:fldChar w:fldCharType="separate"/>
        </w:r>
        <w:r w:rsidR="00835F8F">
          <w:rPr>
            <w:noProof/>
            <w:webHidden/>
          </w:rPr>
          <w:t>3</w:t>
        </w:r>
        <w:r w:rsidR="00835F8F">
          <w:rPr>
            <w:noProof/>
            <w:webHidden/>
          </w:rPr>
          <w:fldChar w:fldCharType="end"/>
        </w:r>
      </w:hyperlink>
    </w:p>
    <w:p w14:paraId="6912497B" w14:textId="6834BB42" w:rsidR="00835F8F" w:rsidRDefault="00E50ACC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37683190" w:history="1">
        <w:r w:rsidR="00835F8F" w:rsidRPr="00870411">
          <w:rPr>
            <w:rStyle w:val="Hyperlink"/>
            <w:noProof/>
          </w:rPr>
          <w:t>3) firebase 프로젝트에 웹 앱 추가</w:t>
        </w:r>
        <w:r w:rsidR="00835F8F">
          <w:rPr>
            <w:noProof/>
            <w:webHidden/>
          </w:rPr>
          <w:tab/>
        </w:r>
        <w:r w:rsidR="00835F8F">
          <w:rPr>
            <w:noProof/>
            <w:webHidden/>
          </w:rPr>
          <w:fldChar w:fldCharType="begin"/>
        </w:r>
        <w:r w:rsidR="00835F8F">
          <w:rPr>
            <w:noProof/>
            <w:webHidden/>
          </w:rPr>
          <w:instrText xml:space="preserve"> PAGEREF _Toc37683190 \h </w:instrText>
        </w:r>
        <w:r w:rsidR="00835F8F">
          <w:rPr>
            <w:noProof/>
            <w:webHidden/>
          </w:rPr>
        </w:r>
        <w:r w:rsidR="00835F8F">
          <w:rPr>
            <w:noProof/>
            <w:webHidden/>
          </w:rPr>
          <w:fldChar w:fldCharType="separate"/>
        </w:r>
        <w:r w:rsidR="00835F8F">
          <w:rPr>
            <w:noProof/>
            <w:webHidden/>
          </w:rPr>
          <w:t>6</w:t>
        </w:r>
        <w:r w:rsidR="00835F8F">
          <w:rPr>
            <w:noProof/>
            <w:webHidden/>
          </w:rPr>
          <w:fldChar w:fldCharType="end"/>
        </w:r>
      </w:hyperlink>
    </w:p>
    <w:p w14:paraId="7D99F3F5" w14:textId="08319E38" w:rsidR="00835F8F" w:rsidRDefault="00E50ACC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37683191" w:history="1">
        <w:r w:rsidR="00835F8F" w:rsidRPr="00870411">
          <w:rPr>
            <w:rStyle w:val="Hyperlink"/>
            <w:noProof/>
          </w:rPr>
          <w:t>4) realtime database 활성화</w:t>
        </w:r>
        <w:r w:rsidR="00835F8F">
          <w:rPr>
            <w:noProof/>
            <w:webHidden/>
          </w:rPr>
          <w:tab/>
        </w:r>
        <w:r w:rsidR="00835F8F">
          <w:rPr>
            <w:noProof/>
            <w:webHidden/>
          </w:rPr>
          <w:fldChar w:fldCharType="begin"/>
        </w:r>
        <w:r w:rsidR="00835F8F">
          <w:rPr>
            <w:noProof/>
            <w:webHidden/>
          </w:rPr>
          <w:instrText xml:space="preserve"> PAGEREF _Toc37683191 \h </w:instrText>
        </w:r>
        <w:r w:rsidR="00835F8F">
          <w:rPr>
            <w:noProof/>
            <w:webHidden/>
          </w:rPr>
        </w:r>
        <w:r w:rsidR="00835F8F">
          <w:rPr>
            <w:noProof/>
            <w:webHidden/>
          </w:rPr>
          <w:fldChar w:fldCharType="separate"/>
        </w:r>
        <w:r w:rsidR="00835F8F">
          <w:rPr>
            <w:noProof/>
            <w:webHidden/>
          </w:rPr>
          <w:t>8</w:t>
        </w:r>
        <w:r w:rsidR="00835F8F">
          <w:rPr>
            <w:noProof/>
            <w:webHidden/>
          </w:rPr>
          <w:fldChar w:fldCharType="end"/>
        </w:r>
      </w:hyperlink>
    </w:p>
    <w:p w14:paraId="1630FD03" w14:textId="06495FF7" w:rsidR="00835F8F" w:rsidRDefault="00E50ACC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37683192" w:history="1">
        <w:r w:rsidR="00835F8F" w:rsidRPr="00870411">
          <w:rPr>
            <w:rStyle w:val="Hyperlink"/>
            <w:noProof/>
          </w:rPr>
          <w:t>5) firebase CLI</w:t>
        </w:r>
        <w:r w:rsidR="00835F8F">
          <w:rPr>
            <w:noProof/>
            <w:webHidden/>
          </w:rPr>
          <w:tab/>
        </w:r>
        <w:r w:rsidR="00835F8F">
          <w:rPr>
            <w:noProof/>
            <w:webHidden/>
          </w:rPr>
          <w:fldChar w:fldCharType="begin"/>
        </w:r>
        <w:r w:rsidR="00835F8F">
          <w:rPr>
            <w:noProof/>
            <w:webHidden/>
          </w:rPr>
          <w:instrText xml:space="preserve"> PAGEREF _Toc37683192 \h </w:instrText>
        </w:r>
        <w:r w:rsidR="00835F8F">
          <w:rPr>
            <w:noProof/>
            <w:webHidden/>
          </w:rPr>
        </w:r>
        <w:r w:rsidR="00835F8F">
          <w:rPr>
            <w:noProof/>
            <w:webHidden/>
          </w:rPr>
          <w:fldChar w:fldCharType="separate"/>
        </w:r>
        <w:r w:rsidR="00835F8F">
          <w:rPr>
            <w:noProof/>
            <w:webHidden/>
          </w:rPr>
          <w:t>11</w:t>
        </w:r>
        <w:r w:rsidR="00835F8F">
          <w:rPr>
            <w:noProof/>
            <w:webHidden/>
          </w:rPr>
          <w:fldChar w:fldCharType="end"/>
        </w:r>
      </w:hyperlink>
    </w:p>
    <w:p w14:paraId="70670B11" w14:textId="44C9A558" w:rsidR="00835F8F" w:rsidRDefault="00E50ACC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37683193" w:history="1">
        <w:r w:rsidR="00835F8F" w:rsidRPr="00870411">
          <w:rPr>
            <w:rStyle w:val="Hyperlink"/>
            <w:rFonts w:hAnsi="굴림체"/>
            <w:noProof/>
          </w:rPr>
          <w:t>3.</w:t>
        </w:r>
        <w:r w:rsidR="00835F8F" w:rsidRPr="00870411">
          <w:rPr>
            <w:rStyle w:val="Hyperlink"/>
            <w:noProof/>
          </w:rPr>
          <w:t xml:space="preserve"> 소스코드 프로젝트 생성</w:t>
        </w:r>
        <w:r w:rsidR="00835F8F">
          <w:rPr>
            <w:noProof/>
            <w:webHidden/>
          </w:rPr>
          <w:tab/>
        </w:r>
        <w:r w:rsidR="00835F8F">
          <w:rPr>
            <w:noProof/>
            <w:webHidden/>
          </w:rPr>
          <w:fldChar w:fldCharType="begin"/>
        </w:r>
        <w:r w:rsidR="00835F8F">
          <w:rPr>
            <w:noProof/>
            <w:webHidden/>
          </w:rPr>
          <w:instrText xml:space="preserve"> PAGEREF _Toc37683193 \h </w:instrText>
        </w:r>
        <w:r w:rsidR="00835F8F">
          <w:rPr>
            <w:noProof/>
            <w:webHidden/>
          </w:rPr>
        </w:r>
        <w:r w:rsidR="00835F8F">
          <w:rPr>
            <w:noProof/>
            <w:webHidden/>
          </w:rPr>
          <w:fldChar w:fldCharType="separate"/>
        </w:r>
        <w:r w:rsidR="00835F8F">
          <w:rPr>
            <w:noProof/>
            <w:webHidden/>
          </w:rPr>
          <w:t>14</w:t>
        </w:r>
        <w:r w:rsidR="00835F8F">
          <w:rPr>
            <w:noProof/>
            <w:webHidden/>
          </w:rPr>
          <w:fldChar w:fldCharType="end"/>
        </w:r>
      </w:hyperlink>
    </w:p>
    <w:p w14:paraId="3C20871C" w14:textId="40C349FF" w:rsidR="00835F8F" w:rsidRDefault="00E50ACC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37683194" w:history="1">
        <w:r w:rsidR="00835F8F" w:rsidRPr="00870411">
          <w:rPr>
            <w:rStyle w:val="Hyperlink"/>
            <w:noProof/>
          </w:rPr>
          <w:t>1) 프로젝트 디렉토리 생성</w:t>
        </w:r>
        <w:r w:rsidR="00835F8F">
          <w:rPr>
            <w:noProof/>
            <w:webHidden/>
          </w:rPr>
          <w:tab/>
        </w:r>
        <w:r w:rsidR="00835F8F">
          <w:rPr>
            <w:noProof/>
            <w:webHidden/>
          </w:rPr>
          <w:fldChar w:fldCharType="begin"/>
        </w:r>
        <w:r w:rsidR="00835F8F">
          <w:rPr>
            <w:noProof/>
            <w:webHidden/>
          </w:rPr>
          <w:instrText xml:space="preserve"> PAGEREF _Toc37683194 \h </w:instrText>
        </w:r>
        <w:r w:rsidR="00835F8F">
          <w:rPr>
            <w:noProof/>
            <w:webHidden/>
          </w:rPr>
        </w:r>
        <w:r w:rsidR="00835F8F">
          <w:rPr>
            <w:noProof/>
            <w:webHidden/>
          </w:rPr>
          <w:fldChar w:fldCharType="separate"/>
        </w:r>
        <w:r w:rsidR="00835F8F">
          <w:rPr>
            <w:noProof/>
            <w:webHidden/>
          </w:rPr>
          <w:t>14</w:t>
        </w:r>
        <w:r w:rsidR="00835F8F">
          <w:rPr>
            <w:noProof/>
            <w:webHidden/>
          </w:rPr>
          <w:fldChar w:fldCharType="end"/>
        </w:r>
      </w:hyperlink>
    </w:p>
    <w:p w14:paraId="46EC016E" w14:textId="0D5D20C5" w:rsidR="00835F8F" w:rsidRDefault="00E50ACC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37683195" w:history="1">
        <w:r w:rsidR="00835F8F" w:rsidRPr="00870411">
          <w:rPr>
            <w:rStyle w:val="Hyperlink"/>
            <w:noProof/>
          </w:rPr>
          <w:t>2) 프로젝트 설정 파일(package.json) 생성</w:t>
        </w:r>
        <w:r w:rsidR="00835F8F">
          <w:rPr>
            <w:noProof/>
            <w:webHidden/>
          </w:rPr>
          <w:tab/>
        </w:r>
        <w:r w:rsidR="00835F8F">
          <w:rPr>
            <w:noProof/>
            <w:webHidden/>
          </w:rPr>
          <w:fldChar w:fldCharType="begin"/>
        </w:r>
        <w:r w:rsidR="00835F8F">
          <w:rPr>
            <w:noProof/>
            <w:webHidden/>
          </w:rPr>
          <w:instrText xml:space="preserve"> PAGEREF _Toc37683195 \h </w:instrText>
        </w:r>
        <w:r w:rsidR="00835F8F">
          <w:rPr>
            <w:noProof/>
            <w:webHidden/>
          </w:rPr>
        </w:r>
        <w:r w:rsidR="00835F8F">
          <w:rPr>
            <w:noProof/>
            <w:webHidden/>
          </w:rPr>
          <w:fldChar w:fldCharType="separate"/>
        </w:r>
        <w:r w:rsidR="00835F8F">
          <w:rPr>
            <w:noProof/>
            <w:webHidden/>
          </w:rPr>
          <w:t>14</w:t>
        </w:r>
        <w:r w:rsidR="00835F8F">
          <w:rPr>
            <w:noProof/>
            <w:webHidden/>
          </w:rPr>
          <w:fldChar w:fldCharType="end"/>
        </w:r>
      </w:hyperlink>
    </w:p>
    <w:p w14:paraId="66FFC501" w14:textId="60A52317" w:rsidR="00835F8F" w:rsidRDefault="00E50ACC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37683196" w:history="1">
        <w:r w:rsidR="00835F8F" w:rsidRPr="00870411">
          <w:rPr>
            <w:rStyle w:val="Hyperlink"/>
            <w:noProof/>
          </w:rPr>
          <w:t>3) eslint 설정 파일 생성</w:t>
        </w:r>
        <w:r w:rsidR="00835F8F">
          <w:rPr>
            <w:noProof/>
            <w:webHidden/>
          </w:rPr>
          <w:tab/>
        </w:r>
        <w:r w:rsidR="00835F8F">
          <w:rPr>
            <w:noProof/>
            <w:webHidden/>
          </w:rPr>
          <w:fldChar w:fldCharType="begin"/>
        </w:r>
        <w:r w:rsidR="00835F8F">
          <w:rPr>
            <w:noProof/>
            <w:webHidden/>
          </w:rPr>
          <w:instrText xml:space="preserve"> PAGEREF _Toc37683196 \h </w:instrText>
        </w:r>
        <w:r w:rsidR="00835F8F">
          <w:rPr>
            <w:noProof/>
            <w:webHidden/>
          </w:rPr>
        </w:r>
        <w:r w:rsidR="00835F8F">
          <w:rPr>
            <w:noProof/>
            <w:webHidden/>
          </w:rPr>
          <w:fldChar w:fldCharType="separate"/>
        </w:r>
        <w:r w:rsidR="00835F8F">
          <w:rPr>
            <w:noProof/>
            <w:webHidden/>
          </w:rPr>
          <w:t>15</w:t>
        </w:r>
        <w:r w:rsidR="00835F8F">
          <w:rPr>
            <w:noProof/>
            <w:webHidden/>
          </w:rPr>
          <w:fldChar w:fldCharType="end"/>
        </w:r>
      </w:hyperlink>
    </w:p>
    <w:p w14:paraId="7D35B4B7" w14:textId="3B66939A" w:rsidR="00835F8F" w:rsidRDefault="00E50ACC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37683197" w:history="1">
        <w:r w:rsidR="00835F8F" w:rsidRPr="00870411">
          <w:rPr>
            <w:rStyle w:val="Hyperlink"/>
            <w:noProof/>
          </w:rPr>
          <w:t>4) firebase 설정 파일 생성</w:t>
        </w:r>
        <w:r w:rsidR="00835F8F">
          <w:rPr>
            <w:noProof/>
            <w:webHidden/>
          </w:rPr>
          <w:tab/>
        </w:r>
        <w:r w:rsidR="00835F8F">
          <w:rPr>
            <w:noProof/>
            <w:webHidden/>
          </w:rPr>
          <w:fldChar w:fldCharType="begin"/>
        </w:r>
        <w:r w:rsidR="00835F8F">
          <w:rPr>
            <w:noProof/>
            <w:webHidden/>
          </w:rPr>
          <w:instrText xml:space="preserve"> PAGEREF _Toc37683197 \h </w:instrText>
        </w:r>
        <w:r w:rsidR="00835F8F">
          <w:rPr>
            <w:noProof/>
            <w:webHidden/>
          </w:rPr>
        </w:r>
        <w:r w:rsidR="00835F8F">
          <w:rPr>
            <w:noProof/>
            <w:webHidden/>
          </w:rPr>
          <w:fldChar w:fldCharType="separate"/>
        </w:r>
        <w:r w:rsidR="00835F8F">
          <w:rPr>
            <w:noProof/>
            <w:webHidden/>
          </w:rPr>
          <w:t>17</w:t>
        </w:r>
        <w:r w:rsidR="00835F8F">
          <w:rPr>
            <w:noProof/>
            <w:webHidden/>
          </w:rPr>
          <w:fldChar w:fldCharType="end"/>
        </w:r>
      </w:hyperlink>
    </w:p>
    <w:p w14:paraId="1062CC44" w14:textId="5328034F" w:rsidR="00835F8F" w:rsidRDefault="00E50ACC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37683198" w:history="1">
        <w:r w:rsidR="00835F8F" w:rsidRPr="00870411">
          <w:rPr>
            <w:rStyle w:val="Hyperlink"/>
            <w:rFonts w:hAnsi="굴림체"/>
            <w:noProof/>
          </w:rPr>
          <w:t>4.</w:t>
        </w:r>
        <w:r w:rsidR="00835F8F" w:rsidRPr="00870411">
          <w:rPr>
            <w:rStyle w:val="Hyperlink"/>
            <w:noProof/>
          </w:rPr>
          <w:t xml:space="preserve"> hello world</w:t>
        </w:r>
        <w:r w:rsidR="00835F8F">
          <w:rPr>
            <w:noProof/>
            <w:webHidden/>
          </w:rPr>
          <w:tab/>
        </w:r>
        <w:r w:rsidR="00835F8F">
          <w:rPr>
            <w:noProof/>
            <w:webHidden/>
          </w:rPr>
          <w:fldChar w:fldCharType="begin"/>
        </w:r>
        <w:r w:rsidR="00835F8F">
          <w:rPr>
            <w:noProof/>
            <w:webHidden/>
          </w:rPr>
          <w:instrText xml:space="preserve"> PAGEREF _Toc37683198 \h </w:instrText>
        </w:r>
        <w:r w:rsidR="00835F8F">
          <w:rPr>
            <w:noProof/>
            <w:webHidden/>
          </w:rPr>
        </w:r>
        <w:r w:rsidR="00835F8F">
          <w:rPr>
            <w:noProof/>
            <w:webHidden/>
          </w:rPr>
          <w:fldChar w:fldCharType="separate"/>
        </w:r>
        <w:r w:rsidR="00835F8F">
          <w:rPr>
            <w:noProof/>
            <w:webHidden/>
          </w:rPr>
          <w:t>19</w:t>
        </w:r>
        <w:r w:rsidR="00835F8F">
          <w:rPr>
            <w:noProof/>
            <w:webHidden/>
          </w:rPr>
          <w:fldChar w:fldCharType="end"/>
        </w:r>
      </w:hyperlink>
    </w:p>
    <w:p w14:paraId="394302E1" w14:textId="19FCB0F7" w:rsidR="00835F8F" w:rsidRDefault="00E50ACC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37683199" w:history="1">
        <w:r w:rsidR="00835F8F" w:rsidRPr="00870411">
          <w:rPr>
            <w:rStyle w:val="Hyperlink"/>
            <w:noProof/>
          </w:rPr>
          <w:t>1) hello.html 생성</w:t>
        </w:r>
        <w:r w:rsidR="00835F8F">
          <w:rPr>
            <w:noProof/>
            <w:webHidden/>
          </w:rPr>
          <w:tab/>
        </w:r>
        <w:r w:rsidR="00835F8F">
          <w:rPr>
            <w:noProof/>
            <w:webHidden/>
          </w:rPr>
          <w:fldChar w:fldCharType="begin"/>
        </w:r>
        <w:r w:rsidR="00835F8F">
          <w:rPr>
            <w:noProof/>
            <w:webHidden/>
          </w:rPr>
          <w:instrText xml:space="preserve"> PAGEREF _Toc37683199 \h </w:instrText>
        </w:r>
        <w:r w:rsidR="00835F8F">
          <w:rPr>
            <w:noProof/>
            <w:webHidden/>
          </w:rPr>
        </w:r>
        <w:r w:rsidR="00835F8F">
          <w:rPr>
            <w:noProof/>
            <w:webHidden/>
          </w:rPr>
          <w:fldChar w:fldCharType="separate"/>
        </w:r>
        <w:r w:rsidR="00835F8F">
          <w:rPr>
            <w:noProof/>
            <w:webHidden/>
          </w:rPr>
          <w:t>19</w:t>
        </w:r>
        <w:r w:rsidR="00835F8F">
          <w:rPr>
            <w:noProof/>
            <w:webHidden/>
          </w:rPr>
          <w:fldChar w:fldCharType="end"/>
        </w:r>
      </w:hyperlink>
    </w:p>
    <w:p w14:paraId="5AD231BA" w14:textId="123420F8" w:rsidR="00835F8F" w:rsidRDefault="00E50ACC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37683200" w:history="1">
        <w:r w:rsidR="00835F8F" w:rsidRPr="00870411">
          <w:rPr>
            <w:rStyle w:val="Hyperlink"/>
            <w:noProof/>
          </w:rPr>
          <w:t>2) 프로젝트 실행</w:t>
        </w:r>
        <w:r w:rsidR="00835F8F">
          <w:rPr>
            <w:noProof/>
            <w:webHidden/>
          </w:rPr>
          <w:tab/>
        </w:r>
        <w:r w:rsidR="00835F8F">
          <w:rPr>
            <w:noProof/>
            <w:webHidden/>
          </w:rPr>
          <w:fldChar w:fldCharType="begin"/>
        </w:r>
        <w:r w:rsidR="00835F8F">
          <w:rPr>
            <w:noProof/>
            <w:webHidden/>
          </w:rPr>
          <w:instrText xml:space="preserve"> PAGEREF _Toc37683200 \h </w:instrText>
        </w:r>
        <w:r w:rsidR="00835F8F">
          <w:rPr>
            <w:noProof/>
            <w:webHidden/>
          </w:rPr>
        </w:r>
        <w:r w:rsidR="00835F8F">
          <w:rPr>
            <w:noProof/>
            <w:webHidden/>
          </w:rPr>
          <w:fldChar w:fldCharType="separate"/>
        </w:r>
        <w:r w:rsidR="00835F8F">
          <w:rPr>
            <w:noProof/>
            <w:webHidden/>
          </w:rPr>
          <w:t>20</w:t>
        </w:r>
        <w:r w:rsidR="00835F8F">
          <w:rPr>
            <w:noProof/>
            <w:webHidden/>
          </w:rPr>
          <w:fldChar w:fldCharType="end"/>
        </w:r>
      </w:hyperlink>
    </w:p>
    <w:p w14:paraId="4CCA8B0E" w14:textId="0794E665" w:rsidR="00835F8F" w:rsidRDefault="00E50ACC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37683201" w:history="1">
        <w:r w:rsidR="00835F8F" w:rsidRPr="00870411">
          <w:rPr>
            <w:rStyle w:val="Hyperlink"/>
            <w:rFonts w:hAnsi="굴림체"/>
            <w:noProof/>
          </w:rPr>
          <w:t>5.</w:t>
        </w:r>
        <w:r w:rsidR="00835F8F" w:rsidRPr="00870411">
          <w:rPr>
            <w:rStyle w:val="Hyperlink"/>
            <w:noProof/>
          </w:rPr>
          <w:t xml:space="preserve"> hello2.html</w:t>
        </w:r>
        <w:r w:rsidR="00835F8F">
          <w:rPr>
            <w:noProof/>
            <w:webHidden/>
          </w:rPr>
          <w:tab/>
        </w:r>
        <w:r w:rsidR="00835F8F">
          <w:rPr>
            <w:noProof/>
            <w:webHidden/>
          </w:rPr>
          <w:fldChar w:fldCharType="begin"/>
        </w:r>
        <w:r w:rsidR="00835F8F">
          <w:rPr>
            <w:noProof/>
            <w:webHidden/>
          </w:rPr>
          <w:instrText xml:space="preserve"> PAGEREF _Toc37683201 \h </w:instrText>
        </w:r>
        <w:r w:rsidR="00835F8F">
          <w:rPr>
            <w:noProof/>
            <w:webHidden/>
          </w:rPr>
        </w:r>
        <w:r w:rsidR="00835F8F">
          <w:rPr>
            <w:noProof/>
            <w:webHidden/>
          </w:rPr>
          <w:fldChar w:fldCharType="separate"/>
        </w:r>
        <w:r w:rsidR="00835F8F">
          <w:rPr>
            <w:noProof/>
            <w:webHidden/>
          </w:rPr>
          <w:t>21</w:t>
        </w:r>
        <w:r w:rsidR="00835F8F">
          <w:rPr>
            <w:noProof/>
            <w:webHidden/>
          </w:rPr>
          <w:fldChar w:fldCharType="end"/>
        </w:r>
      </w:hyperlink>
    </w:p>
    <w:p w14:paraId="114573CD" w14:textId="07E34AD4" w:rsidR="00835F8F" w:rsidRDefault="00E50ACC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37683202" w:history="1">
        <w:r w:rsidR="00835F8F" w:rsidRPr="00870411">
          <w:rPr>
            <w:rStyle w:val="Hyperlink"/>
            <w:noProof/>
          </w:rPr>
          <w:t>1) hello2.html 생성</w:t>
        </w:r>
        <w:r w:rsidR="00835F8F">
          <w:rPr>
            <w:noProof/>
            <w:webHidden/>
          </w:rPr>
          <w:tab/>
        </w:r>
        <w:r w:rsidR="00835F8F">
          <w:rPr>
            <w:noProof/>
            <w:webHidden/>
          </w:rPr>
          <w:fldChar w:fldCharType="begin"/>
        </w:r>
        <w:r w:rsidR="00835F8F">
          <w:rPr>
            <w:noProof/>
            <w:webHidden/>
          </w:rPr>
          <w:instrText xml:space="preserve"> PAGEREF _Toc37683202 \h </w:instrText>
        </w:r>
        <w:r w:rsidR="00835F8F">
          <w:rPr>
            <w:noProof/>
            <w:webHidden/>
          </w:rPr>
        </w:r>
        <w:r w:rsidR="00835F8F">
          <w:rPr>
            <w:noProof/>
            <w:webHidden/>
          </w:rPr>
          <w:fldChar w:fldCharType="separate"/>
        </w:r>
        <w:r w:rsidR="00835F8F">
          <w:rPr>
            <w:noProof/>
            <w:webHidden/>
          </w:rPr>
          <w:t>21</w:t>
        </w:r>
        <w:r w:rsidR="00835F8F">
          <w:rPr>
            <w:noProof/>
            <w:webHidden/>
          </w:rPr>
          <w:fldChar w:fldCharType="end"/>
        </w:r>
      </w:hyperlink>
    </w:p>
    <w:p w14:paraId="30783F8A" w14:textId="04772AC3" w:rsidR="00835F8F" w:rsidRDefault="00E50ACC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37683203" w:history="1">
        <w:r w:rsidR="00835F8F" w:rsidRPr="00870411">
          <w:rPr>
            <w:rStyle w:val="Hyperlink"/>
            <w:noProof/>
          </w:rPr>
          <w:t>2) 실행</w:t>
        </w:r>
        <w:r w:rsidR="00835F8F">
          <w:rPr>
            <w:noProof/>
            <w:webHidden/>
          </w:rPr>
          <w:tab/>
        </w:r>
        <w:r w:rsidR="00835F8F">
          <w:rPr>
            <w:noProof/>
            <w:webHidden/>
          </w:rPr>
          <w:fldChar w:fldCharType="begin"/>
        </w:r>
        <w:r w:rsidR="00835F8F">
          <w:rPr>
            <w:noProof/>
            <w:webHidden/>
          </w:rPr>
          <w:instrText xml:space="preserve"> PAGEREF _Toc37683203 \h </w:instrText>
        </w:r>
        <w:r w:rsidR="00835F8F">
          <w:rPr>
            <w:noProof/>
            <w:webHidden/>
          </w:rPr>
        </w:r>
        <w:r w:rsidR="00835F8F">
          <w:rPr>
            <w:noProof/>
            <w:webHidden/>
          </w:rPr>
          <w:fldChar w:fldCharType="separate"/>
        </w:r>
        <w:r w:rsidR="00835F8F">
          <w:rPr>
            <w:noProof/>
            <w:webHidden/>
          </w:rPr>
          <w:t>23</w:t>
        </w:r>
        <w:r w:rsidR="00835F8F">
          <w:rPr>
            <w:noProof/>
            <w:webHidden/>
          </w:rPr>
          <w:fldChar w:fldCharType="end"/>
        </w:r>
      </w:hyperlink>
    </w:p>
    <w:p w14:paraId="102A503A" w14:textId="6CA6BA4F" w:rsidR="00835F8F" w:rsidRDefault="00E50ACC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37683204" w:history="1">
        <w:r w:rsidR="00835F8F" w:rsidRPr="00870411">
          <w:rPr>
            <w:rStyle w:val="Hyperlink"/>
            <w:noProof/>
          </w:rPr>
          <w:t>3) 서버 데이터 변경</w:t>
        </w:r>
        <w:r w:rsidR="00835F8F">
          <w:rPr>
            <w:noProof/>
            <w:webHidden/>
          </w:rPr>
          <w:tab/>
        </w:r>
        <w:r w:rsidR="00835F8F">
          <w:rPr>
            <w:noProof/>
            <w:webHidden/>
          </w:rPr>
          <w:fldChar w:fldCharType="begin"/>
        </w:r>
        <w:r w:rsidR="00835F8F">
          <w:rPr>
            <w:noProof/>
            <w:webHidden/>
          </w:rPr>
          <w:instrText xml:space="preserve"> PAGEREF _Toc37683204 \h </w:instrText>
        </w:r>
        <w:r w:rsidR="00835F8F">
          <w:rPr>
            <w:noProof/>
            <w:webHidden/>
          </w:rPr>
        </w:r>
        <w:r w:rsidR="00835F8F">
          <w:rPr>
            <w:noProof/>
            <w:webHidden/>
          </w:rPr>
          <w:fldChar w:fldCharType="separate"/>
        </w:r>
        <w:r w:rsidR="00835F8F">
          <w:rPr>
            <w:noProof/>
            <w:webHidden/>
          </w:rPr>
          <w:t>24</w:t>
        </w:r>
        <w:r w:rsidR="00835F8F">
          <w:rPr>
            <w:noProof/>
            <w:webHidden/>
          </w:rPr>
          <w:fldChar w:fldCharType="end"/>
        </w:r>
      </w:hyperlink>
    </w:p>
    <w:p w14:paraId="4254724C" w14:textId="250AD160" w:rsidR="00835F8F" w:rsidRDefault="00E50ACC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37683205" w:history="1">
        <w:r w:rsidR="00835F8F" w:rsidRPr="00870411">
          <w:rPr>
            <w:rStyle w:val="Hyperlink"/>
            <w:rFonts w:hAnsi="굴림체"/>
            <w:noProof/>
          </w:rPr>
          <w:t>6.</w:t>
        </w:r>
        <w:r w:rsidR="00835F8F" w:rsidRPr="00870411">
          <w:rPr>
            <w:rStyle w:val="Hyperlink"/>
            <w:noProof/>
          </w:rPr>
          <w:t xml:space="preserve"> 서버에 설치</w:t>
        </w:r>
        <w:r w:rsidR="00835F8F">
          <w:rPr>
            <w:noProof/>
            <w:webHidden/>
          </w:rPr>
          <w:tab/>
        </w:r>
        <w:r w:rsidR="00835F8F">
          <w:rPr>
            <w:noProof/>
            <w:webHidden/>
          </w:rPr>
          <w:fldChar w:fldCharType="begin"/>
        </w:r>
        <w:r w:rsidR="00835F8F">
          <w:rPr>
            <w:noProof/>
            <w:webHidden/>
          </w:rPr>
          <w:instrText xml:space="preserve"> PAGEREF _Toc37683205 \h </w:instrText>
        </w:r>
        <w:r w:rsidR="00835F8F">
          <w:rPr>
            <w:noProof/>
            <w:webHidden/>
          </w:rPr>
        </w:r>
        <w:r w:rsidR="00835F8F">
          <w:rPr>
            <w:noProof/>
            <w:webHidden/>
          </w:rPr>
          <w:fldChar w:fldCharType="separate"/>
        </w:r>
        <w:r w:rsidR="00835F8F">
          <w:rPr>
            <w:noProof/>
            <w:webHidden/>
          </w:rPr>
          <w:t>25</w:t>
        </w:r>
        <w:r w:rsidR="00835F8F">
          <w:rPr>
            <w:noProof/>
            <w:webHidden/>
          </w:rPr>
          <w:fldChar w:fldCharType="end"/>
        </w:r>
      </w:hyperlink>
    </w:p>
    <w:p w14:paraId="3CB1B469" w14:textId="78F69BB8" w:rsidR="00835F8F" w:rsidRDefault="00E50ACC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37683206" w:history="1">
        <w:r w:rsidR="00835F8F" w:rsidRPr="00870411">
          <w:rPr>
            <w:rStyle w:val="Hyperlink"/>
            <w:noProof/>
          </w:rPr>
          <w:t>1) firebase hosting local server 종료</w:t>
        </w:r>
        <w:r w:rsidR="00835F8F">
          <w:rPr>
            <w:noProof/>
            <w:webHidden/>
          </w:rPr>
          <w:tab/>
        </w:r>
        <w:r w:rsidR="00835F8F">
          <w:rPr>
            <w:noProof/>
            <w:webHidden/>
          </w:rPr>
          <w:fldChar w:fldCharType="begin"/>
        </w:r>
        <w:r w:rsidR="00835F8F">
          <w:rPr>
            <w:noProof/>
            <w:webHidden/>
          </w:rPr>
          <w:instrText xml:space="preserve"> PAGEREF _Toc37683206 \h </w:instrText>
        </w:r>
        <w:r w:rsidR="00835F8F">
          <w:rPr>
            <w:noProof/>
            <w:webHidden/>
          </w:rPr>
        </w:r>
        <w:r w:rsidR="00835F8F">
          <w:rPr>
            <w:noProof/>
            <w:webHidden/>
          </w:rPr>
          <w:fldChar w:fldCharType="separate"/>
        </w:r>
        <w:r w:rsidR="00835F8F">
          <w:rPr>
            <w:noProof/>
            <w:webHidden/>
          </w:rPr>
          <w:t>25</w:t>
        </w:r>
        <w:r w:rsidR="00835F8F">
          <w:rPr>
            <w:noProof/>
            <w:webHidden/>
          </w:rPr>
          <w:fldChar w:fldCharType="end"/>
        </w:r>
      </w:hyperlink>
    </w:p>
    <w:p w14:paraId="08630214" w14:textId="283E78D7" w:rsidR="00835F8F" w:rsidRDefault="00E50ACC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37683207" w:history="1">
        <w:r w:rsidR="00835F8F" w:rsidRPr="00870411">
          <w:rPr>
            <w:rStyle w:val="Hyperlink"/>
            <w:noProof/>
          </w:rPr>
          <w:t>2) 업로드</w:t>
        </w:r>
        <w:r w:rsidR="00835F8F">
          <w:rPr>
            <w:noProof/>
            <w:webHidden/>
          </w:rPr>
          <w:tab/>
        </w:r>
        <w:r w:rsidR="00835F8F">
          <w:rPr>
            <w:noProof/>
            <w:webHidden/>
          </w:rPr>
          <w:fldChar w:fldCharType="begin"/>
        </w:r>
        <w:r w:rsidR="00835F8F">
          <w:rPr>
            <w:noProof/>
            <w:webHidden/>
          </w:rPr>
          <w:instrText xml:space="preserve"> PAGEREF _Toc37683207 \h </w:instrText>
        </w:r>
        <w:r w:rsidR="00835F8F">
          <w:rPr>
            <w:noProof/>
            <w:webHidden/>
          </w:rPr>
        </w:r>
        <w:r w:rsidR="00835F8F">
          <w:rPr>
            <w:noProof/>
            <w:webHidden/>
          </w:rPr>
          <w:fldChar w:fldCharType="separate"/>
        </w:r>
        <w:r w:rsidR="00835F8F">
          <w:rPr>
            <w:noProof/>
            <w:webHidden/>
          </w:rPr>
          <w:t>25</w:t>
        </w:r>
        <w:r w:rsidR="00835F8F">
          <w:rPr>
            <w:noProof/>
            <w:webHidden/>
          </w:rPr>
          <w:fldChar w:fldCharType="end"/>
        </w:r>
      </w:hyperlink>
    </w:p>
    <w:p w14:paraId="59537C40" w14:textId="65757AA3" w:rsidR="00835F8F" w:rsidRDefault="00E50ACC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37683208" w:history="1">
        <w:r w:rsidR="00835F8F" w:rsidRPr="00870411">
          <w:rPr>
            <w:rStyle w:val="Hyperlink"/>
            <w:noProof/>
          </w:rPr>
          <w:t>3) 실행</w:t>
        </w:r>
        <w:r w:rsidR="00835F8F">
          <w:rPr>
            <w:noProof/>
            <w:webHidden/>
          </w:rPr>
          <w:tab/>
        </w:r>
        <w:r w:rsidR="00835F8F">
          <w:rPr>
            <w:noProof/>
            <w:webHidden/>
          </w:rPr>
          <w:fldChar w:fldCharType="begin"/>
        </w:r>
        <w:r w:rsidR="00835F8F">
          <w:rPr>
            <w:noProof/>
            <w:webHidden/>
          </w:rPr>
          <w:instrText xml:space="preserve"> PAGEREF _Toc37683208 \h </w:instrText>
        </w:r>
        <w:r w:rsidR="00835F8F">
          <w:rPr>
            <w:noProof/>
            <w:webHidden/>
          </w:rPr>
        </w:r>
        <w:r w:rsidR="00835F8F">
          <w:rPr>
            <w:noProof/>
            <w:webHidden/>
          </w:rPr>
          <w:fldChar w:fldCharType="separate"/>
        </w:r>
        <w:r w:rsidR="00835F8F">
          <w:rPr>
            <w:noProof/>
            <w:webHidden/>
          </w:rPr>
          <w:t>26</w:t>
        </w:r>
        <w:r w:rsidR="00835F8F">
          <w:rPr>
            <w:noProof/>
            <w:webHidden/>
          </w:rPr>
          <w:fldChar w:fldCharType="end"/>
        </w:r>
      </w:hyperlink>
    </w:p>
    <w:p w14:paraId="72D28BEC" w14:textId="3790240F" w:rsidR="00835F8F" w:rsidRDefault="00E50ACC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37683209" w:history="1">
        <w:r w:rsidR="00835F8F" w:rsidRPr="00870411">
          <w:rPr>
            <w:rStyle w:val="Hyperlink"/>
            <w:noProof/>
          </w:rPr>
          <w:t>4) 무료</w:t>
        </w:r>
        <w:r w:rsidR="00835F8F">
          <w:rPr>
            <w:noProof/>
            <w:webHidden/>
          </w:rPr>
          <w:tab/>
        </w:r>
        <w:r w:rsidR="00835F8F">
          <w:rPr>
            <w:noProof/>
            <w:webHidden/>
          </w:rPr>
          <w:fldChar w:fldCharType="begin"/>
        </w:r>
        <w:r w:rsidR="00835F8F">
          <w:rPr>
            <w:noProof/>
            <w:webHidden/>
          </w:rPr>
          <w:instrText xml:space="preserve"> PAGEREF _Toc37683209 \h </w:instrText>
        </w:r>
        <w:r w:rsidR="00835F8F">
          <w:rPr>
            <w:noProof/>
            <w:webHidden/>
          </w:rPr>
        </w:r>
        <w:r w:rsidR="00835F8F">
          <w:rPr>
            <w:noProof/>
            <w:webHidden/>
          </w:rPr>
          <w:fldChar w:fldCharType="separate"/>
        </w:r>
        <w:r w:rsidR="00835F8F">
          <w:rPr>
            <w:noProof/>
            <w:webHidden/>
          </w:rPr>
          <w:t>27</w:t>
        </w:r>
        <w:r w:rsidR="00835F8F">
          <w:rPr>
            <w:noProof/>
            <w:webHidden/>
          </w:rPr>
          <w:fldChar w:fldCharType="end"/>
        </w:r>
      </w:hyperlink>
    </w:p>
    <w:p w14:paraId="124ED36D" w14:textId="60BA2B05" w:rsidR="00835F8F" w:rsidRDefault="00E50ACC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37683210" w:history="1">
        <w:r w:rsidR="00835F8F" w:rsidRPr="00870411">
          <w:rPr>
            <w:rStyle w:val="Hyperlink"/>
            <w:rFonts w:hAnsi="굴림체"/>
            <w:noProof/>
          </w:rPr>
          <w:t>7.</w:t>
        </w:r>
        <w:r w:rsidR="00835F8F" w:rsidRPr="00870411">
          <w:rPr>
            <w:rStyle w:val="Hyperlink"/>
            <w:noProof/>
          </w:rPr>
          <w:t xml:space="preserve"> 과제</w:t>
        </w:r>
        <w:r w:rsidR="00835F8F">
          <w:rPr>
            <w:noProof/>
            <w:webHidden/>
          </w:rPr>
          <w:tab/>
        </w:r>
        <w:r w:rsidR="00835F8F">
          <w:rPr>
            <w:noProof/>
            <w:webHidden/>
          </w:rPr>
          <w:fldChar w:fldCharType="begin"/>
        </w:r>
        <w:r w:rsidR="00835F8F">
          <w:rPr>
            <w:noProof/>
            <w:webHidden/>
          </w:rPr>
          <w:instrText xml:space="preserve"> PAGEREF _Toc37683210 \h </w:instrText>
        </w:r>
        <w:r w:rsidR="00835F8F">
          <w:rPr>
            <w:noProof/>
            <w:webHidden/>
          </w:rPr>
        </w:r>
        <w:r w:rsidR="00835F8F">
          <w:rPr>
            <w:noProof/>
            <w:webHidden/>
          </w:rPr>
          <w:fldChar w:fldCharType="separate"/>
        </w:r>
        <w:r w:rsidR="00835F8F">
          <w:rPr>
            <w:noProof/>
            <w:webHidden/>
          </w:rPr>
          <w:t>28</w:t>
        </w:r>
        <w:r w:rsidR="00835F8F">
          <w:rPr>
            <w:noProof/>
            <w:webHidden/>
          </w:rPr>
          <w:fldChar w:fldCharType="end"/>
        </w:r>
      </w:hyperlink>
    </w:p>
    <w:p w14:paraId="7511A548" w14:textId="0AA94E42" w:rsidR="00835F8F" w:rsidRDefault="00E50ACC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37683211" w:history="1">
        <w:r w:rsidR="00835F8F" w:rsidRPr="00870411">
          <w:rPr>
            <w:rStyle w:val="Hyperlink"/>
            <w:noProof/>
          </w:rPr>
          <w:t>1) hello3.html</w:t>
        </w:r>
        <w:r w:rsidR="00835F8F">
          <w:rPr>
            <w:noProof/>
            <w:webHidden/>
          </w:rPr>
          <w:tab/>
        </w:r>
        <w:r w:rsidR="00835F8F">
          <w:rPr>
            <w:noProof/>
            <w:webHidden/>
          </w:rPr>
          <w:fldChar w:fldCharType="begin"/>
        </w:r>
        <w:r w:rsidR="00835F8F">
          <w:rPr>
            <w:noProof/>
            <w:webHidden/>
          </w:rPr>
          <w:instrText xml:space="preserve"> PAGEREF _Toc37683211 \h </w:instrText>
        </w:r>
        <w:r w:rsidR="00835F8F">
          <w:rPr>
            <w:noProof/>
            <w:webHidden/>
          </w:rPr>
        </w:r>
        <w:r w:rsidR="00835F8F">
          <w:rPr>
            <w:noProof/>
            <w:webHidden/>
          </w:rPr>
          <w:fldChar w:fldCharType="separate"/>
        </w:r>
        <w:r w:rsidR="00835F8F">
          <w:rPr>
            <w:noProof/>
            <w:webHidden/>
          </w:rPr>
          <w:t>28</w:t>
        </w:r>
        <w:r w:rsidR="00835F8F">
          <w:rPr>
            <w:noProof/>
            <w:webHidden/>
          </w:rPr>
          <w:fldChar w:fldCharType="end"/>
        </w:r>
      </w:hyperlink>
    </w:p>
    <w:p w14:paraId="40FEAD33" w14:textId="712506C3" w:rsidR="00835F8F" w:rsidRDefault="00E50ACC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37683212" w:history="1">
        <w:r w:rsidR="00835F8F" w:rsidRPr="00870411">
          <w:rPr>
            <w:rStyle w:val="Hyperlink"/>
            <w:noProof/>
          </w:rPr>
          <w:t>2) github repository</w:t>
        </w:r>
        <w:r w:rsidR="00835F8F">
          <w:rPr>
            <w:noProof/>
            <w:webHidden/>
          </w:rPr>
          <w:tab/>
        </w:r>
        <w:r w:rsidR="00835F8F">
          <w:rPr>
            <w:noProof/>
            <w:webHidden/>
          </w:rPr>
          <w:fldChar w:fldCharType="begin"/>
        </w:r>
        <w:r w:rsidR="00835F8F">
          <w:rPr>
            <w:noProof/>
            <w:webHidden/>
          </w:rPr>
          <w:instrText xml:space="preserve"> PAGEREF _Toc37683212 \h </w:instrText>
        </w:r>
        <w:r w:rsidR="00835F8F">
          <w:rPr>
            <w:noProof/>
            <w:webHidden/>
          </w:rPr>
        </w:r>
        <w:r w:rsidR="00835F8F">
          <w:rPr>
            <w:noProof/>
            <w:webHidden/>
          </w:rPr>
          <w:fldChar w:fldCharType="separate"/>
        </w:r>
        <w:r w:rsidR="00835F8F">
          <w:rPr>
            <w:noProof/>
            <w:webHidden/>
          </w:rPr>
          <w:t>28</w:t>
        </w:r>
        <w:r w:rsidR="00835F8F">
          <w:rPr>
            <w:noProof/>
            <w:webHidden/>
          </w:rPr>
          <w:fldChar w:fldCharType="end"/>
        </w:r>
      </w:hyperlink>
    </w:p>
    <w:p w14:paraId="4AD8A405" w14:textId="054742B1" w:rsidR="00C4250A" w:rsidRDefault="00C4250A" w:rsidP="002D0169">
      <w:r>
        <w:fldChar w:fldCharType="end"/>
      </w:r>
    </w:p>
    <w:p w14:paraId="020FDBF6" w14:textId="35761F18" w:rsidR="00460033" w:rsidRDefault="00460033" w:rsidP="002D0169"/>
    <w:p w14:paraId="0F93B471" w14:textId="05409784" w:rsidR="00460033" w:rsidRDefault="00460033" w:rsidP="002D0169"/>
    <w:p w14:paraId="1A01632B" w14:textId="79111E37" w:rsidR="00CF1923" w:rsidRDefault="00CF1923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11DCB141" w14:textId="1492A0A7" w:rsidR="00C02231" w:rsidRDefault="00C02231" w:rsidP="00C02231">
      <w:pPr>
        <w:pStyle w:val="Heading1"/>
      </w:pPr>
      <w:bookmarkStart w:id="0" w:name="_Toc37683186"/>
      <w:r>
        <w:rPr>
          <w:rFonts w:hint="eastAsia"/>
        </w:rPr>
        <w:lastRenderedPageBreak/>
        <w:t>V</w:t>
      </w:r>
      <w:r>
        <w:t xml:space="preserve">ue.js </w:t>
      </w:r>
      <w:r>
        <w:rPr>
          <w:rFonts w:hint="eastAsia"/>
        </w:rPr>
        <w:t>소개</w:t>
      </w:r>
      <w:bookmarkEnd w:id="0"/>
    </w:p>
    <w:p w14:paraId="5829F438" w14:textId="463385F9" w:rsidR="00C02231" w:rsidRDefault="00C02231" w:rsidP="00C02231"/>
    <w:p w14:paraId="41A78184" w14:textId="0BEE7FCA" w:rsidR="00AC36FA" w:rsidRDefault="00AC36FA" w:rsidP="00AC36FA">
      <w:pPr>
        <w:pStyle w:val="Heading3"/>
      </w:pPr>
      <w:r>
        <w:rPr>
          <w:rFonts w:hint="eastAsia"/>
        </w:rPr>
        <w:t>A</w:t>
      </w:r>
      <w:r>
        <w:t>pplication Framework</w:t>
      </w:r>
      <w:r w:rsidR="00DA03B0">
        <w:t xml:space="preserve"> </w:t>
      </w:r>
      <w:r w:rsidR="00DA03B0">
        <w:rPr>
          <w:rFonts w:hint="eastAsia"/>
        </w:rPr>
        <w:t>C</w:t>
      </w:r>
      <w:r w:rsidR="00DA03B0">
        <w:t>lass Library</w:t>
      </w:r>
    </w:p>
    <w:p w14:paraId="782191FB" w14:textId="056B5F41" w:rsidR="00AC36FA" w:rsidRDefault="00DA03B0" w:rsidP="00AC36FA">
      <w:r>
        <w:rPr>
          <w:rFonts w:hint="eastAsia"/>
        </w:rPr>
        <w:t>앱 개발에 필요한 골격에 해당하는 클래스들을 모아 놓은 라이브러리.</w:t>
      </w:r>
    </w:p>
    <w:p w14:paraId="0331F00C" w14:textId="03F1C557" w:rsidR="004532F1" w:rsidRDefault="004532F1" w:rsidP="00AC36FA">
      <w:r>
        <w:rPr>
          <w:rFonts w:hint="eastAsia"/>
        </w:rPr>
        <w:t xml:space="preserve">줄여서 </w:t>
      </w:r>
      <w:r>
        <w:t>Application Frame</w:t>
      </w:r>
      <w:r>
        <w:rPr>
          <w:rFonts w:hint="eastAsia"/>
        </w:rPr>
        <w:t>w</w:t>
      </w:r>
      <w:r>
        <w:t xml:space="preserve">ork </w:t>
      </w:r>
      <w:r>
        <w:rPr>
          <w:rFonts w:hint="eastAsia"/>
        </w:rPr>
        <w:t>이라고 부른다.</w:t>
      </w:r>
    </w:p>
    <w:p w14:paraId="79FDD229" w14:textId="197462A9" w:rsidR="00DA03B0" w:rsidRDefault="00DA03B0" w:rsidP="00AC36FA"/>
    <w:p w14:paraId="5DF2C9C5" w14:textId="19EB0727" w:rsidR="00AC36FA" w:rsidRDefault="004532F1" w:rsidP="004532F1">
      <w:pPr>
        <w:pStyle w:val="Heading3"/>
      </w:pPr>
      <w:r>
        <w:rPr>
          <w:rFonts w:hint="eastAsia"/>
        </w:rPr>
        <w:t>J</w:t>
      </w:r>
      <w:r>
        <w:t>avascript Frontend A</w:t>
      </w:r>
      <w:r>
        <w:rPr>
          <w:rFonts w:hint="eastAsia"/>
        </w:rPr>
        <w:t>p</w:t>
      </w:r>
      <w:r>
        <w:t>plication Framework</w:t>
      </w:r>
    </w:p>
    <w:p w14:paraId="571116E0" w14:textId="506BA511" w:rsidR="00C02231" w:rsidRDefault="00AC36FA" w:rsidP="00C02231">
      <w:r>
        <w:rPr>
          <w:rFonts w:hint="eastAsia"/>
        </w:rPr>
        <w:t>j</w:t>
      </w:r>
      <w:r>
        <w:t xml:space="preserve">avascript </w:t>
      </w:r>
      <w:r>
        <w:rPr>
          <w:rFonts w:hint="eastAsia"/>
        </w:rPr>
        <w:t xml:space="preserve">언어로 </w:t>
      </w:r>
      <w:r w:rsidR="004532F1">
        <w:rPr>
          <w:rFonts w:hint="eastAsia"/>
        </w:rPr>
        <w:t>f</w:t>
      </w:r>
      <w:r w:rsidR="004532F1">
        <w:t>rontend app</w:t>
      </w:r>
      <w:r w:rsidR="004532F1">
        <w:rPr>
          <w:rFonts w:hint="eastAsia"/>
        </w:rPr>
        <w:t>을 개발하기 위한 라이브러리.</w:t>
      </w:r>
    </w:p>
    <w:p w14:paraId="4CA86148" w14:textId="1173CF0F" w:rsidR="00871740" w:rsidRDefault="00871740" w:rsidP="00C02231">
      <w:r>
        <w:rPr>
          <w:rFonts w:hint="eastAsia"/>
        </w:rPr>
        <w:t>대표적인 프레임웍은 다음과 같다.</w:t>
      </w:r>
    </w:p>
    <w:p w14:paraId="0AD7B057" w14:textId="51DE7AA7" w:rsidR="00871740" w:rsidRDefault="00871740" w:rsidP="00C02231">
      <w:r>
        <w:t xml:space="preserve">- </w:t>
      </w:r>
      <w:r w:rsidR="00FF3FC0">
        <w:rPr>
          <w:rFonts w:hint="eastAsia"/>
        </w:rPr>
        <w:t>R</w:t>
      </w:r>
      <w:r w:rsidR="00FF3FC0">
        <w:t>eact.js</w:t>
      </w:r>
      <w:r>
        <w:t xml:space="preserve"> : </w:t>
      </w:r>
      <w:r>
        <w:rPr>
          <w:rFonts w:hint="eastAsia"/>
        </w:rPr>
        <w:t>완성도가 가장 높고,</w:t>
      </w:r>
      <w:r>
        <w:t xml:space="preserve"> </w:t>
      </w:r>
      <w:r>
        <w:rPr>
          <w:rFonts w:hint="eastAsia"/>
        </w:rPr>
        <w:t xml:space="preserve">진입 장벽도 높다 </w:t>
      </w:r>
      <w:r>
        <w:t>(</w:t>
      </w:r>
      <w:r>
        <w:rPr>
          <w:rFonts w:hint="eastAsia"/>
        </w:rPr>
        <w:t>어렵다).</w:t>
      </w:r>
      <w:r>
        <w:t xml:space="preserve"> </w:t>
      </w:r>
    </w:p>
    <w:p w14:paraId="42967F84" w14:textId="39D2CE80" w:rsidR="00871740" w:rsidRDefault="00871740" w:rsidP="00C02231">
      <w:r>
        <w:rPr>
          <w:rFonts w:hint="eastAsia"/>
        </w:rPr>
        <w:t>-</w:t>
      </w:r>
      <w:r>
        <w:t xml:space="preserve"> </w:t>
      </w:r>
      <w:r w:rsidR="00FF3FC0">
        <w:t>Angular.js</w:t>
      </w:r>
    </w:p>
    <w:p w14:paraId="017F1338" w14:textId="5F1434E7" w:rsidR="004532F1" w:rsidRDefault="00871740" w:rsidP="00C02231">
      <w:r>
        <w:t>-</w:t>
      </w:r>
      <w:r w:rsidR="00FF3FC0">
        <w:t xml:space="preserve"> Vue.js 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진입 장벽이 가장 낮다 </w:t>
      </w:r>
      <w:r>
        <w:t>(</w:t>
      </w:r>
      <w:r>
        <w:rPr>
          <w:rFonts w:hint="eastAsia"/>
        </w:rPr>
        <w:t>쉽다).</w:t>
      </w:r>
    </w:p>
    <w:p w14:paraId="253E72C3" w14:textId="67C56B71" w:rsidR="00871740" w:rsidRDefault="00871740" w:rsidP="00C02231"/>
    <w:p w14:paraId="1BB7CEA1" w14:textId="0FE8EF89" w:rsidR="00871740" w:rsidRDefault="00871740" w:rsidP="00C02231">
      <w:r>
        <w:rPr>
          <w:rFonts w:hint="eastAsia"/>
        </w:rPr>
        <w:t xml:space="preserve">전문 </w:t>
      </w:r>
      <w:r>
        <w:t xml:space="preserve">frontend </w:t>
      </w:r>
      <w:r>
        <w:rPr>
          <w:rFonts w:hint="eastAsia"/>
        </w:rPr>
        <w:t xml:space="preserve">개발자가 목표라면 </w:t>
      </w:r>
      <w:r>
        <w:t>=&gt; React.js</w:t>
      </w:r>
    </w:p>
    <w:p w14:paraId="763A14FC" w14:textId="4AF56E73" w:rsidR="00871740" w:rsidRDefault="00A23428" w:rsidP="00C02231">
      <w:r>
        <w:rPr>
          <w:rFonts w:hint="eastAsia"/>
        </w:rPr>
        <w:t>b</w:t>
      </w:r>
      <w:r>
        <w:t xml:space="preserve">ackend </w:t>
      </w:r>
      <w:r>
        <w:rPr>
          <w:rFonts w:hint="eastAsia"/>
        </w:rPr>
        <w:t xml:space="preserve">개발자인데 </w:t>
      </w:r>
      <w:r>
        <w:t>frontend</w:t>
      </w:r>
      <w:r>
        <w:rPr>
          <w:rFonts w:hint="eastAsia"/>
        </w:rPr>
        <w:t xml:space="preserve">도 할 줄 알아야 한다 </w:t>
      </w:r>
      <w:r>
        <w:t>=&gt; Vue.js</w:t>
      </w:r>
    </w:p>
    <w:p w14:paraId="449B009A" w14:textId="0972F116" w:rsidR="00A23428" w:rsidRDefault="00A23428" w:rsidP="00C02231"/>
    <w:p w14:paraId="48F9B173" w14:textId="557C1F2D" w:rsidR="00A23428" w:rsidRDefault="00A23428" w:rsidP="00A23428">
      <w:pPr>
        <w:pStyle w:val="Heading3"/>
      </w:pPr>
      <w:r>
        <w:rPr>
          <w:rFonts w:hint="eastAsia"/>
        </w:rPr>
        <w:t>B</w:t>
      </w:r>
      <w:r>
        <w:t>ackend Framework</w:t>
      </w:r>
    </w:p>
    <w:p w14:paraId="15C4DBF0" w14:textId="30114ADA" w:rsidR="00A23428" w:rsidRDefault="002A5A31" w:rsidP="00A23428">
      <w:r>
        <w:rPr>
          <w:rFonts w:hint="eastAsia"/>
        </w:rPr>
        <w:t xml:space="preserve">정보시스템의 경우 </w:t>
      </w:r>
      <w:r w:rsidR="00A23428">
        <w:rPr>
          <w:rFonts w:hint="eastAsia"/>
        </w:rPr>
        <w:t>J</w:t>
      </w:r>
      <w:r w:rsidR="00A23428">
        <w:t xml:space="preserve">ava </w:t>
      </w:r>
      <w:r w:rsidR="00A23428">
        <w:rPr>
          <w:rFonts w:hint="eastAsia"/>
        </w:rPr>
        <w:t xml:space="preserve">언어 </w:t>
      </w:r>
      <w:r w:rsidR="00A23428">
        <w:t>+ Spring Framework</w:t>
      </w:r>
      <w:r>
        <w:t xml:space="preserve"> </w:t>
      </w:r>
      <w:r>
        <w:rPr>
          <w:rFonts w:hint="eastAsia"/>
        </w:rPr>
        <w:t>기술이 대세.</w:t>
      </w:r>
    </w:p>
    <w:p w14:paraId="4566B8EE" w14:textId="77777777" w:rsidR="002A5A31" w:rsidRPr="00A23428" w:rsidRDefault="002A5A31" w:rsidP="00A23428"/>
    <w:p w14:paraId="016DFE75" w14:textId="73C78187" w:rsidR="00C02231" w:rsidRDefault="00C02231" w:rsidP="00C02231"/>
    <w:p w14:paraId="47C10CA2" w14:textId="1F87FC1D" w:rsidR="007A35A1" w:rsidRDefault="007A35A1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187CCD0B" w14:textId="10B05187" w:rsidR="00460033" w:rsidRDefault="00460033" w:rsidP="00460033">
      <w:pPr>
        <w:pStyle w:val="Heading1"/>
      </w:pPr>
      <w:bookmarkStart w:id="1" w:name="_Toc37683187"/>
      <w:r>
        <w:rPr>
          <w:rFonts w:hint="eastAsia"/>
        </w:rPr>
        <w:lastRenderedPageBreak/>
        <w:t>f</w:t>
      </w:r>
      <w:r>
        <w:t xml:space="preserve">irebase </w:t>
      </w:r>
      <w:r w:rsidR="0068376F">
        <w:rPr>
          <w:rFonts w:hint="eastAsia"/>
        </w:rPr>
        <w:t>서버</w:t>
      </w:r>
      <w:r w:rsidR="0068376F"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t xml:space="preserve"> </w:t>
      </w:r>
      <w:r>
        <w:rPr>
          <w:rFonts w:hint="eastAsia"/>
        </w:rPr>
        <w:t>생성</w:t>
      </w:r>
      <w:bookmarkEnd w:id="1"/>
    </w:p>
    <w:p w14:paraId="42696892" w14:textId="60DD71CB" w:rsidR="00604694" w:rsidRDefault="00604694" w:rsidP="00604694"/>
    <w:p w14:paraId="2A6360E6" w14:textId="4E08C053" w:rsidR="00604694" w:rsidRDefault="00604694" w:rsidP="00604694">
      <w:pPr>
        <w:pStyle w:val="Heading2"/>
      </w:pPr>
      <w:bookmarkStart w:id="2" w:name="_Toc37683188"/>
      <w:r>
        <w:rPr>
          <w:rFonts w:hint="eastAsia"/>
        </w:rPr>
        <w:t>f</w:t>
      </w:r>
      <w:r>
        <w:t xml:space="preserve">irebase </w:t>
      </w:r>
      <w:r>
        <w:rPr>
          <w:rFonts w:hint="eastAsia"/>
        </w:rPr>
        <w:t>서</w:t>
      </w:r>
      <w:r w:rsidR="008B45BB">
        <w:rPr>
          <w:rFonts w:hint="eastAsia"/>
        </w:rPr>
        <w:t>비스</w:t>
      </w:r>
      <w:bookmarkEnd w:id="2"/>
    </w:p>
    <w:p w14:paraId="2DC6E194" w14:textId="6E3A81FF" w:rsidR="00604694" w:rsidRDefault="00604694" w:rsidP="00604694">
      <w:r>
        <w:rPr>
          <w:rFonts w:hint="eastAsia"/>
        </w:rPr>
        <w:t>모바일 애플리케이션이나 웹 애플리케이션</w:t>
      </w:r>
      <w:r w:rsidR="004318F4">
        <w:rPr>
          <w:rFonts w:hint="eastAsia"/>
        </w:rPr>
        <w:t>에</w:t>
      </w:r>
      <w:r>
        <w:rPr>
          <w:rFonts w:hint="eastAsia"/>
        </w:rPr>
        <w:t xml:space="preserve"> 필요한 서버 기능을 제공하는 </w:t>
      </w:r>
      <w:r w:rsidR="00DA65D8">
        <w:t>google</w:t>
      </w:r>
      <w:r w:rsidR="00DA65D8">
        <w:rPr>
          <w:rFonts w:hint="eastAsia"/>
        </w:rPr>
        <w:t>의 서비스이다.</w:t>
      </w:r>
    </w:p>
    <w:p w14:paraId="559A0DEB" w14:textId="780D5E16" w:rsidR="00DA65D8" w:rsidRDefault="00DA65D8" w:rsidP="00604694">
      <w:r>
        <w:rPr>
          <w:rFonts w:hint="eastAsia"/>
        </w:rPr>
        <w:t>개발</w:t>
      </w:r>
      <w:r w:rsidR="00BA06C8">
        <w:rPr>
          <w:rFonts w:hint="eastAsia"/>
        </w:rPr>
        <w:t>과 테스트 용도로는 무료로 사용할 수 있다.</w:t>
      </w:r>
    </w:p>
    <w:p w14:paraId="17BF31A4" w14:textId="3BB1ACD0" w:rsidR="00BA06C8" w:rsidRDefault="00BA06C8" w:rsidP="00604694">
      <w:r>
        <w:rPr>
          <w:rFonts w:hint="eastAsia"/>
        </w:rPr>
        <w:t xml:space="preserve">사용자가 많아지면 비용을 </w:t>
      </w:r>
      <w:r w:rsidR="007A39D8">
        <w:rPr>
          <w:rFonts w:hint="eastAsia"/>
        </w:rPr>
        <w:t>지불해야 하는데,</w:t>
      </w:r>
      <w:r w:rsidR="007A39D8">
        <w:t xml:space="preserve"> </w:t>
      </w:r>
      <w:r w:rsidR="007A39D8">
        <w:rPr>
          <w:rFonts w:hint="eastAsia"/>
        </w:rPr>
        <w:t xml:space="preserve">유사한 다른 서비스들에 비해 저렴하다고 </w:t>
      </w:r>
      <w:r w:rsidR="00367CC5">
        <w:rPr>
          <w:rFonts w:hint="eastAsia"/>
        </w:rPr>
        <w:t>알려져 있다.</w:t>
      </w:r>
    </w:p>
    <w:p w14:paraId="2A3F78A3" w14:textId="6003CD38" w:rsidR="00367CC5" w:rsidRDefault="00367CC5" w:rsidP="00604694"/>
    <w:p w14:paraId="0CE4CC8A" w14:textId="243BD450" w:rsidR="00367CC5" w:rsidRDefault="00367CC5" w:rsidP="00367CC5">
      <w:pPr>
        <w:pStyle w:val="Heading3"/>
      </w:pPr>
      <w:r>
        <w:t xml:space="preserve">firebase hosting </w:t>
      </w:r>
      <w:r>
        <w:rPr>
          <w:rFonts w:hint="eastAsia"/>
        </w:rPr>
        <w:t>서비스</w:t>
      </w:r>
    </w:p>
    <w:p w14:paraId="27E2E24A" w14:textId="4EB69BE4" w:rsidR="00367CC5" w:rsidRDefault="00367CC5" w:rsidP="00367CC5">
      <w:r>
        <w:rPr>
          <w:rFonts w:hint="eastAsia"/>
        </w:rPr>
        <w:t>j</w:t>
      </w:r>
      <w:r>
        <w:t>avascript</w:t>
      </w:r>
      <w:r>
        <w:rPr>
          <w:rFonts w:hint="eastAsia"/>
        </w:rPr>
        <w:t xml:space="preserve">로 개발한 </w:t>
      </w:r>
      <w:r w:rsidR="002D74CE">
        <w:rPr>
          <w:rFonts w:hint="eastAsia"/>
        </w:rPr>
        <w:t>프로젝트를 서버에 설치해서 운영해 주는 서비스이다.</w:t>
      </w:r>
    </w:p>
    <w:p w14:paraId="4E8757DD" w14:textId="6FCD4C29" w:rsidR="002D74CE" w:rsidRDefault="002D74CE" w:rsidP="00367CC5"/>
    <w:p w14:paraId="31EFB7CF" w14:textId="74CA9A09" w:rsidR="00187032" w:rsidRDefault="00187032" w:rsidP="00187032">
      <w:pPr>
        <w:pStyle w:val="Heading3"/>
      </w:pPr>
      <w:r>
        <w:rPr>
          <w:rFonts w:hint="eastAsia"/>
        </w:rPr>
        <w:t>f</w:t>
      </w:r>
      <w:r>
        <w:t>irebase realtime database</w:t>
      </w:r>
    </w:p>
    <w:p w14:paraId="1B844614" w14:textId="16863FA2" w:rsidR="00187032" w:rsidRDefault="00513C8E" w:rsidP="00187032">
      <w:r>
        <w:rPr>
          <w:rFonts w:hint="eastAsia"/>
        </w:rPr>
        <w:t>애플리케이션 데이터를 서버에 저장하</w:t>
      </w:r>
      <w:r w:rsidR="009773CF">
        <w:rPr>
          <w:rFonts w:hint="eastAsia"/>
        </w:rPr>
        <w:t>기 위한 서비스이다.</w:t>
      </w:r>
    </w:p>
    <w:p w14:paraId="3743F382" w14:textId="4F293C54" w:rsidR="009773CF" w:rsidRDefault="009773CF" w:rsidP="00187032">
      <w:r>
        <w:rPr>
          <w:rFonts w:hint="eastAsia"/>
        </w:rPr>
        <w:t>관계형 데이터베이스는 아니다.</w:t>
      </w:r>
    </w:p>
    <w:p w14:paraId="7BFC36CE" w14:textId="09DD088F" w:rsidR="009773CF" w:rsidRDefault="00810B74" w:rsidP="00187032">
      <w:r>
        <w:rPr>
          <w:rFonts w:hint="eastAsia"/>
        </w:rPr>
        <w:t>k</w:t>
      </w:r>
      <w:r>
        <w:t xml:space="preserve">ey, value </w:t>
      </w:r>
      <w:r>
        <w:rPr>
          <w:rFonts w:hint="eastAsia"/>
        </w:rPr>
        <w:t>구조로 데이터를 저장하고 조회하는 방식이다.</w:t>
      </w:r>
    </w:p>
    <w:p w14:paraId="7F9E0AEC" w14:textId="2D2C6081" w:rsidR="00810B74" w:rsidRDefault="00810B74" w:rsidP="00187032"/>
    <w:p w14:paraId="1A7F0244" w14:textId="77777777" w:rsidR="00AD347F" w:rsidRPr="009773CF" w:rsidRDefault="00AD347F" w:rsidP="00187032"/>
    <w:p w14:paraId="2781941D" w14:textId="311BEF1B" w:rsidR="00460033" w:rsidRPr="0068376F" w:rsidRDefault="00460033" w:rsidP="00460033"/>
    <w:p w14:paraId="17B0BF18" w14:textId="0C91D250" w:rsidR="00460033" w:rsidRDefault="00460033" w:rsidP="00460033">
      <w:pPr>
        <w:pStyle w:val="Heading2"/>
      </w:pPr>
      <w:bookmarkStart w:id="3" w:name="_Toc37683189"/>
      <w:r>
        <w:rPr>
          <w:rFonts w:hint="eastAsia"/>
        </w:rPr>
        <w:t>f</w:t>
      </w:r>
      <w:r>
        <w:t>irebase</w:t>
      </w:r>
      <w:r w:rsidR="00637ABA">
        <w:t xml:space="preserve"> </w:t>
      </w:r>
      <w:r w:rsidR="0068376F">
        <w:rPr>
          <w:rFonts w:hint="eastAsia"/>
        </w:rPr>
        <w:t xml:space="preserve">서버 </w:t>
      </w:r>
      <w:r>
        <w:rPr>
          <w:rFonts w:hint="eastAsia"/>
        </w:rPr>
        <w:t>프로젝트 생성</w:t>
      </w:r>
      <w:bookmarkEnd w:id="3"/>
    </w:p>
    <w:p w14:paraId="5084BF7A" w14:textId="773CBA54" w:rsidR="00FA289F" w:rsidRDefault="009267C4" w:rsidP="00FF0E3C">
      <w:r>
        <w:rPr>
          <w:rFonts w:hint="eastAsia"/>
        </w:rPr>
        <w:t>f</w:t>
      </w:r>
      <w:r>
        <w:t xml:space="preserve">irebase </w:t>
      </w:r>
      <w:r>
        <w:rPr>
          <w:rFonts w:hint="eastAsia"/>
        </w:rPr>
        <w:t>서버의 서비스</w:t>
      </w:r>
      <w:r w:rsidR="00FA289F">
        <w:rPr>
          <w:rFonts w:hint="eastAsia"/>
        </w:rPr>
        <w:t>는</w:t>
      </w:r>
      <w:r w:rsidR="00FA289F">
        <w:t>,</w:t>
      </w:r>
      <w:r w:rsidR="00FA289F">
        <w:rPr>
          <w:rFonts w:hint="eastAsia"/>
        </w:rPr>
        <w:t xml:space="preserve"> </w:t>
      </w:r>
      <w:r w:rsidR="00FA289F">
        <w:t xml:space="preserve">firebase </w:t>
      </w:r>
      <w:r w:rsidR="00FA289F">
        <w:rPr>
          <w:rFonts w:hint="eastAsia"/>
        </w:rPr>
        <w:t>프로젝트 단위로 제공된다.</w:t>
      </w:r>
    </w:p>
    <w:p w14:paraId="46A7E749" w14:textId="5B1040BA" w:rsidR="00FF0E3C" w:rsidRDefault="00FA289F" w:rsidP="00FF0E3C">
      <w:r>
        <w:rPr>
          <w:rFonts w:hint="eastAsia"/>
        </w:rPr>
        <w:t xml:space="preserve">따라서 먼저 </w:t>
      </w:r>
      <w:r w:rsidR="00FF0E3C">
        <w:t xml:space="preserve">firebase </w:t>
      </w:r>
      <w:r w:rsidR="00FF0E3C">
        <w:rPr>
          <w:rFonts w:hint="eastAsia"/>
        </w:rPr>
        <w:t xml:space="preserve">서버에 </w:t>
      </w:r>
      <w:r w:rsidR="009267C4">
        <w:rPr>
          <w:rFonts w:hint="eastAsia"/>
        </w:rPr>
        <w:t>프로젝트를 생성해야 한다.</w:t>
      </w:r>
    </w:p>
    <w:p w14:paraId="76498B32" w14:textId="77777777" w:rsidR="009267C4" w:rsidRPr="00FA289F" w:rsidRDefault="009267C4" w:rsidP="00FF0E3C"/>
    <w:p w14:paraId="69B6C046" w14:textId="052533E2" w:rsidR="00F0191A" w:rsidRDefault="00F0191A" w:rsidP="00F0191A"/>
    <w:p w14:paraId="7F441F51" w14:textId="059027BF" w:rsidR="00637ABA" w:rsidRDefault="00E50ACC" w:rsidP="00F0191A">
      <w:hyperlink r:id="rId11" w:history="1">
        <w:r w:rsidR="00480D0D" w:rsidRPr="00480D0D">
          <w:rPr>
            <w:color w:val="0000FF"/>
            <w:u w:val="single"/>
          </w:rPr>
          <w:t>https://console.firebase.google.com/</w:t>
        </w:r>
      </w:hyperlink>
    </w:p>
    <w:p w14:paraId="06517B2B" w14:textId="77777777" w:rsidR="00480D0D" w:rsidRPr="00F0191A" w:rsidRDefault="00480D0D" w:rsidP="00F0191A"/>
    <w:p w14:paraId="0D7AFE93" w14:textId="15727E10" w:rsidR="00460033" w:rsidRDefault="00460033" w:rsidP="00460033">
      <w:r w:rsidRPr="00460033">
        <w:rPr>
          <w:noProof/>
        </w:rPr>
        <w:drawing>
          <wp:inline distT="0" distB="0" distL="0" distR="0" wp14:anchorId="4939FD35" wp14:editId="4583D7F8">
            <wp:extent cx="3593989" cy="1693642"/>
            <wp:effectExtent l="0" t="0" r="698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6841" cy="170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FB89" w14:textId="6C0A15B6" w:rsidR="00460033" w:rsidRDefault="00460033" w:rsidP="00460033">
      <w:r>
        <w:rPr>
          <w:rFonts w:hint="eastAsia"/>
        </w:rPr>
        <w:t>프로젝트 만들기 클릭</w:t>
      </w:r>
    </w:p>
    <w:p w14:paraId="59EFE898" w14:textId="63BAE443" w:rsidR="00460033" w:rsidRDefault="00460033" w:rsidP="00460033"/>
    <w:p w14:paraId="13D3BE67" w14:textId="33D5C32E" w:rsidR="00460033" w:rsidRDefault="00CA3B26" w:rsidP="00460033">
      <w:r w:rsidRPr="00CA3B26">
        <w:rPr>
          <w:noProof/>
        </w:rPr>
        <w:lastRenderedPageBreak/>
        <w:drawing>
          <wp:inline distT="0" distB="0" distL="0" distR="0" wp14:anchorId="2AAD951A" wp14:editId="42602749">
            <wp:extent cx="3570244" cy="381853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9915" cy="382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738A" w14:textId="1801064A" w:rsidR="00460033" w:rsidRDefault="00353857" w:rsidP="00460033">
      <w:r>
        <w:rPr>
          <w:rFonts w:hint="eastAsia"/>
        </w:rPr>
        <w:t>(</w:t>
      </w:r>
      <w:r>
        <w:t xml:space="preserve">1) </w:t>
      </w:r>
      <w:r w:rsidR="00460033">
        <w:rPr>
          <w:rFonts w:hint="eastAsia"/>
        </w:rPr>
        <w:t xml:space="preserve">프로젝트 이름에 </w:t>
      </w:r>
      <w:r w:rsidR="00971946">
        <w:rPr>
          <w:rFonts w:hint="eastAsia"/>
        </w:rPr>
        <w:t>자신만의 프로젝트 이름을</w:t>
      </w:r>
      <w:r w:rsidR="00460033">
        <w:rPr>
          <w:rFonts w:hint="eastAsia"/>
        </w:rPr>
        <w:t xml:space="preserve"> 입력하</w:t>
      </w:r>
      <w:r w:rsidR="00971946">
        <w:rPr>
          <w:rFonts w:hint="eastAsia"/>
        </w:rPr>
        <w:t>자.</w:t>
      </w:r>
      <w:r w:rsidR="00971946">
        <w:t xml:space="preserve"> </w:t>
      </w:r>
    </w:p>
    <w:p w14:paraId="2D58D91D" w14:textId="77777777" w:rsidR="00D33391" w:rsidRDefault="0017536D" w:rsidP="00460033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기억하기 쉬</w:t>
      </w:r>
      <w:r w:rsidR="00D33391">
        <w:rPr>
          <w:rFonts w:hint="eastAsia"/>
        </w:rPr>
        <w:t>운 이름이 바람직하다.</w:t>
      </w:r>
    </w:p>
    <w:p w14:paraId="1FA3A2A0" w14:textId="77777777" w:rsidR="00D33391" w:rsidRDefault="003E2DFA" w:rsidP="00460033">
      <w:r>
        <w:rPr>
          <w:rFonts w:hint="eastAsia"/>
        </w:rPr>
        <w:t>(</w:t>
      </w:r>
      <w:r>
        <w:t xml:space="preserve">2) </w:t>
      </w:r>
      <w:r w:rsidR="00D33391">
        <w:rPr>
          <w:rFonts w:hint="eastAsia"/>
        </w:rPr>
        <w:t>프로젝트</w:t>
      </w:r>
      <w:r w:rsidR="00D33391">
        <w:t xml:space="preserve"> ID</w:t>
      </w:r>
      <w:r w:rsidR="00D33391">
        <w:rPr>
          <w:rFonts w:hint="eastAsia"/>
        </w:rPr>
        <w:t>도 프로젝트 이름과 동일하게 입력하자.</w:t>
      </w:r>
    </w:p>
    <w:p w14:paraId="56AE2479" w14:textId="2202C76B" w:rsidR="003E2DFA" w:rsidRDefault="00D33391" w:rsidP="00460033">
      <w:r>
        <w:t xml:space="preserve">    </w:t>
      </w:r>
      <w:r>
        <w:rPr>
          <w:rFonts w:hint="eastAsia"/>
        </w:rPr>
        <w:t>프로젝트 I</w:t>
      </w:r>
      <w:r>
        <w:t>D</w:t>
      </w:r>
      <w:r>
        <w:rPr>
          <w:rFonts w:hint="eastAsia"/>
        </w:rPr>
        <w:t xml:space="preserve">는 </w:t>
      </w:r>
      <w:r w:rsidR="00641C13">
        <w:rPr>
          <w:rFonts w:hint="eastAsia"/>
        </w:rPr>
        <w:t>유일무이해야 한다.</w:t>
      </w:r>
    </w:p>
    <w:p w14:paraId="6B7447A8" w14:textId="77777777" w:rsidR="00D33391" w:rsidRDefault="00D33391" w:rsidP="00460033"/>
    <w:p w14:paraId="3A228936" w14:textId="01EFFA01" w:rsidR="00460033" w:rsidRDefault="00460033" w:rsidP="00460033">
      <w:r>
        <w:rPr>
          <w:rFonts w:hint="eastAsia"/>
        </w:rPr>
        <w:t>계속 클릭</w:t>
      </w:r>
    </w:p>
    <w:p w14:paraId="6E56A6F7" w14:textId="0D505130" w:rsidR="00460033" w:rsidRDefault="00460033" w:rsidP="00460033"/>
    <w:p w14:paraId="5D4767CA" w14:textId="19D8CC57" w:rsidR="00460033" w:rsidRDefault="00612A0B" w:rsidP="00460033">
      <w:r w:rsidRPr="00612A0B">
        <w:rPr>
          <w:noProof/>
        </w:rPr>
        <w:drawing>
          <wp:inline distT="0" distB="0" distL="0" distR="0" wp14:anchorId="2D23D39D" wp14:editId="27CBB2BD">
            <wp:extent cx="4478051" cy="46037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3079" cy="460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B1E7" w14:textId="378D9FE1" w:rsidR="00460033" w:rsidRDefault="00460033" w:rsidP="00460033">
      <w:r>
        <w:rPr>
          <w:rFonts w:hint="eastAsia"/>
        </w:rPr>
        <w:t>계속 클릭</w:t>
      </w:r>
    </w:p>
    <w:p w14:paraId="4F3B41B2" w14:textId="2F542407" w:rsidR="00460033" w:rsidRDefault="00460033" w:rsidP="00460033"/>
    <w:p w14:paraId="49F6FCA1" w14:textId="2315F433" w:rsidR="00460033" w:rsidRDefault="008425BC" w:rsidP="00460033">
      <w:r w:rsidRPr="008425BC">
        <w:rPr>
          <w:noProof/>
        </w:rPr>
        <w:drawing>
          <wp:inline distT="0" distB="0" distL="0" distR="0" wp14:anchorId="1C46152E" wp14:editId="46012DB6">
            <wp:extent cx="4542746" cy="32893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8426" cy="329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5ED6" w14:textId="7E248B91" w:rsidR="00460033" w:rsidRDefault="00460033" w:rsidP="00460033">
      <w:r>
        <w:rPr>
          <w:rFonts w:hint="eastAsia"/>
        </w:rPr>
        <w:t>D</w:t>
      </w:r>
      <w:r>
        <w:t>efault Account for Firebase</w:t>
      </w:r>
    </w:p>
    <w:p w14:paraId="5B0B2D5D" w14:textId="7CCFF356" w:rsidR="00460033" w:rsidRDefault="00460033" w:rsidP="00460033">
      <w:r>
        <w:rPr>
          <w:rFonts w:hint="eastAsia"/>
        </w:rPr>
        <w:t xml:space="preserve">항목을 선택하고 </w:t>
      </w:r>
    </w:p>
    <w:p w14:paraId="19810C76" w14:textId="087026BF" w:rsidR="00460033" w:rsidRDefault="00460033" w:rsidP="00460033">
      <w:r>
        <w:rPr>
          <w:rFonts w:hint="eastAsia"/>
        </w:rPr>
        <w:t>프로젝트 만들기 버튼 클릭</w:t>
      </w:r>
    </w:p>
    <w:p w14:paraId="518B1E77" w14:textId="09F01375" w:rsidR="00460033" w:rsidRDefault="00460033" w:rsidP="00460033"/>
    <w:p w14:paraId="5A2734E3" w14:textId="409DFC2C" w:rsidR="00FD1F32" w:rsidRDefault="00FD1F32" w:rsidP="00460033">
      <w:r w:rsidRPr="00FD1F32">
        <w:rPr>
          <w:noProof/>
        </w:rPr>
        <w:drawing>
          <wp:inline distT="0" distB="0" distL="0" distR="0" wp14:anchorId="4F01EA1E" wp14:editId="6F29B1A0">
            <wp:extent cx="1413164" cy="172720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17339" cy="173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F12A" w14:textId="5516A119" w:rsidR="00B03C69" w:rsidRDefault="00B03C69" w:rsidP="00460033">
      <w:r>
        <w:rPr>
          <w:rFonts w:hint="eastAsia"/>
        </w:rPr>
        <w:t>계속 클릭</w:t>
      </w:r>
    </w:p>
    <w:p w14:paraId="4BFD2231" w14:textId="73F15C5D" w:rsidR="00A66B72" w:rsidRDefault="003A58AC" w:rsidP="00460033">
      <w:r>
        <w:rPr>
          <w:rFonts w:hint="eastAsia"/>
        </w:rPr>
        <w:t>g</w:t>
      </w:r>
      <w:r>
        <w:t xml:space="preserve">oogle firebase </w:t>
      </w:r>
      <w:r>
        <w:rPr>
          <w:rFonts w:hint="eastAsia"/>
        </w:rPr>
        <w:t>서버에 자신만의 프로젝트가 생성되었다.</w:t>
      </w:r>
    </w:p>
    <w:p w14:paraId="0D71448A" w14:textId="2B0773DC" w:rsidR="00742903" w:rsidRDefault="00742903" w:rsidP="00460033"/>
    <w:p w14:paraId="57F48128" w14:textId="458FA409" w:rsidR="00742903" w:rsidRDefault="00742903" w:rsidP="00460033"/>
    <w:p w14:paraId="206A46E5" w14:textId="2D903A84" w:rsidR="00460033" w:rsidRDefault="00460033" w:rsidP="00460033"/>
    <w:p w14:paraId="1121A94E" w14:textId="5368D686" w:rsidR="00FD1F32" w:rsidRDefault="00FD1F32" w:rsidP="00460033"/>
    <w:p w14:paraId="647ED3FC" w14:textId="4240EB94" w:rsidR="00742903" w:rsidRDefault="00742903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4F9A77C3" w14:textId="77777777" w:rsidR="00460033" w:rsidRPr="00742903" w:rsidRDefault="00460033">
      <w:pPr>
        <w:widowControl/>
        <w:wordWrap/>
        <w:autoSpaceDE/>
        <w:autoSpaceDN/>
        <w:spacing w:after="160" w:line="259" w:lineRule="auto"/>
      </w:pPr>
    </w:p>
    <w:p w14:paraId="1B282251" w14:textId="1BDEF8F6" w:rsidR="00460033" w:rsidRDefault="00460033" w:rsidP="00460033">
      <w:pPr>
        <w:pStyle w:val="Heading2"/>
      </w:pPr>
      <w:bookmarkStart w:id="4" w:name="_Toc37683190"/>
      <w:r>
        <w:rPr>
          <w:rFonts w:hint="eastAsia"/>
        </w:rPr>
        <w:t>f</w:t>
      </w:r>
      <w:r>
        <w:t xml:space="preserve">irebase </w:t>
      </w:r>
      <w:r>
        <w:rPr>
          <w:rFonts w:hint="eastAsia"/>
        </w:rPr>
        <w:t>프로젝트에 웹</w:t>
      </w:r>
      <w:r w:rsidR="00F0191A">
        <w:rPr>
          <w:rFonts w:hint="eastAsia"/>
        </w:rPr>
        <w:t xml:space="preserve"> </w:t>
      </w:r>
      <w:r>
        <w:rPr>
          <w:rFonts w:hint="eastAsia"/>
        </w:rPr>
        <w:t>앱 추가</w:t>
      </w:r>
      <w:bookmarkEnd w:id="4"/>
    </w:p>
    <w:p w14:paraId="5E4AE370" w14:textId="16414D83" w:rsidR="00F348CA" w:rsidRDefault="005E17B0" w:rsidP="00FF0E3C">
      <w:r>
        <w:rPr>
          <w:rFonts w:hint="eastAsia"/>
        </w:rPr>
        <w:t>내가 만든</w:t>
      </w:r>
      <w:r w:rsidR="00FF0E3C">
        <w:t xml:space="preserve"> </w:t>
      </w:r>
      <w:r w:rsidR="004A6E11">
        <w:rPr>
          <w:rFonts w:hint="eastAsia"/>
        </w:rPr>
        <w:t xml:space="preserve">웹 </w:t>
      </w:r>
      <w:r w:rsidR="00FF0E3C">
        <w:rPr>
          <w:rFonts w:hint="eastAsia"/>
        </w:rPr>
        <w:t>앱이 f</w:t>
      </w:r>
      <w:r w:rsidR="00FF0E3C">
        <w:t xml:space="preserve">irebase </w:t>
      </w:r>
      <w:r w:rsidR="00F348CA">
        <w:rPr>
          <w:rFonts w:hint="eastAsia"/>
        </w:rPr>
        <w:t>서비스를 사용할 수 있으려면,</w:t>
      </w:r>
    </w:p>
    <w:p w14:paraId="4F299443" w14:textId="39E82397" w:rsidR="00B0045D" w:rsidRDefault="00B0045D" w:rsidP="00FF0E3C">
      <w:r>
        <w:t xml:space="preserve">firebase </w:t>
      </w:r>
      <w:r>
        <w:rPr>
          <w:rFonts w:hint="eastAsia"/>
        </w:rPr>
        <w:t xml:space="preserve">프로젝트에 앱을 </w:t>
      </w:r>
      <w:r w:rsidR="005E17B0">
        <w:rPr>
          <w:rFonts w:hint="eastAsia"/>
        </w:rPr>
        <w:t>등록</w:t>
      </w:r>
      <w:r w:rsidR="004A6E11">
        <w:rPr>
          <w:rFonts w:hint="eastAsia"/>
        </w:rPr>
        <w:t>해야 한다.</w:t>
      </w:r>
    </w:p>
    <w:p w14:paraId="545FF3F8" w14:textId="77777777" w:rsidR="005E17B0" w:rsidRPr="005E17B0" w:rsidRDefault="005E17B0" w:rsidP="00F0191A"/>
    <w:p w14:paraId="1FF0183A" w14:textId="3FA4220D" w:rsidR="00460033" w:rsidRDefault="00F821EA" w:rsidP="00460033">
      <w:r w:rsidRPr="00F821EA">
        <w:rPr>
          <w:noProof/>
        </w:rPr>
        <w:drawing>
          <wp:inline distT="0" distB="0" distL="0" distR="0" wp14:anchorId="16BB273D" wp14:editId="7CC09199">
            <wp:extent cx="2328969" cy="1989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2153" cy="200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4BB7" w14:textId="652C03BE" w:rsidR="007F6ADC" w:rsidRDefault="007F6ADC" w:rsidP="00460033">
      <w:r>
        <w:rPr>
          <w:rFonts w:hint="eastAsia"/>
        </w:rPr>
        <w:t>위 화면의 버튼들은 왼쪽부터 순서대로,</w:t>
      </w:r>
      <w:r>
        <w:t xml:space="preserve"> iOS </w:t>
      </w:r>
      <w:r>
        <w:rPr>
          <w:rFonts w:hint="eastAsia"/>
        </w:rPr>
        <w:t>앱 등록,</w:t>
      </w:r>
      <w:r>
        <w:t xml:space="preserve"> </w:t>
      </w:r>
      <w:r>
        <w:rPr>
          <w:rFonts w:hint="eastAsia"/>
        </w:rPr>
        <w:t>안드로이드 앱 등록,</w:t>
      </w:r>
      <w:r>
        <w:t xml:space="preserve"> </w:t>
      </w:r>
      <w:r>
        <w:rPr>
          <w:rFonts w:hint="eastAsia"/>
        </w:rPr>
        <w:t>웹 앱 등록 버튼이다.</w:t>
      </w:r>
    </w:p>
    <w:p w14:paraId="1A08D566" w14:textId="54900B64" w:rsidR="00460033" w:rsidRDefault="00460033" w:rsidP="00460033">
      <w:r>
        <w:rPr>
          <w:rFonts w:hint="eastAsia"/>
        </w:rPr>
        <w:t xml:space="preserve">웹 앱 </w:t>
      </w:r>
      <w:r w:rsidR="007F6ADC">
        <w:rPr>
          <w:rFonts w:hint="eastAsia"/>
        </w:rPr>
        <w:t>등록</w:t>
      </w:r>
      <w:r>
        <w:rPr>
          <w:rFonts w:hint="eastAsia"/>
        </w:rPr>
        <w:t xml:space="preserve"> 버튼 클릭</w:t>
      </w:r>
    </w:p>
    <w:p w14:paraId="34532DE4" w14:textId="77777777" w:rsidR="00460033" w:rsidRDefault="00460033" w:rsidP="00460033"/>
    <w:p w14:paraId="52CAF053" w14:textId="77777777" w:rsidR="00460033" w:rsidRPr="00460033" w:rsidRDefault="00460033" w:rsidP="00460033"/>
    <w:p w14:paraId="7871C140" w14:textId="7C533071" w:rsidR="00460033" w:rsidRDefault="00035D14" w:rsidP="002D0169">
      <w:r w:rsidRPr="00035D14">
        <w:rPr>
          <w:noProof/>
        </w:rPr>
        <w:drawing>
          <wp:inline distT="0" distB="0" distL="0" distR="0" wp14:anchorId="1E765909" wp14:editId="1C3CD669">
            <wp:extent cx="3621024" cy="2702809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0166" cy="270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6267" w14:textId="04F7FDDA" w:rsidR="00C86CB0" w:rsidRDefault="00460033" w:rsidP="002D0169">
      <w:r>
        <w:rPr>
          <w:rFonts w:hint="eastAsia"/>
        </w:rPr>
        <w:t>앱 닉테임</w:t>
      </w:r>
      <w:r w:rsidR="007675B7">
        <w:rPr>
          <w:rFonts w:hint="eastAsia"/>
        </w:rPr>
        <w:t>에 적당한 이름을 입력하자.</w:t>
      </w:r>
      <w:r w:rsidR="007675B7">
        <w:t xml:space="preserve"> </w:t>
      </w:r>
      <w:r w:rsidR="007675B7">
        <w:rPr>
          <w:rFonts w:hint="eastAsia"/>
        </w:rPr>
        <w:t>프로젝트 이름과 동일하게 입력</w:t>
      </w:r>
      <w:r w:rsidR="00007740">
        <w:rPr>
          <w:rFonts w:hint="eastAsia"/>
        </w:rPr>
        <w:t>하는 것도</w:t>
      </w:r>
      <w:r w:rsidR="007675B7">
        <w:rPr>
          <w:rFonts w:hint="eastAsia"/>
        </w:rPr>
        <w:t xml:space="preserve"> 좋다.</w:t>
      </w:r>
    </w:p>
    <w:p w14:paraId="39DE968E" w14:textId="300CE158" w:rsidR="00373010" w:rsidRDefault="00AC72AE" w:rsidP="002D0169">
      <w:r>
        <w:rPr>
          <w:rFonts w:hint="eastAsia"/>
        </w:rPr>
        <w:t>'</w:t>
      </w:r>
      <w:r w:rsidR="00373010">
        <w:rPr>
          <w:rFonts w:hint="eastAsia"/>
        </w:rPr>
        <w:t>이 앱의 f</w:t>
      </w:r>
      <w:r w:rsidR="00373010">
        <w:t xml:space="preserve">irebase </w:t>
      </w:r>
      <w:r w:rsidR="00373010">
        <w:rPr>
          <w:rFonts w:hint="eastAsia"/>
        </w:rPr>
        <w:t>호스팅을 설정하세요</w:t>
      </w:r>
      <w:r>
        <w:rPr>
          <w:rFonts w:hint="eastAsia"/>
        </w:rPr>
        <w:t>'</w:t>
      </w:r>
      <w:r w:rsidR="00373010">
        <w:rPr>
          <w:rFonts w:hint="eastAsia"/>
        </w:rPr>
        <w:t xml:space="preserve"> 항목을 체크하고</w:t>
      </w:r>
    </w:p>
    <w:p w14:paraId="110FE1E6" w14:textId="655F8928" w:rsidR="00373010" w:rsidRDefault="00373010" w:rsidP="002D0169">
      <w:r>
        <w:rPr>
          <w:rFonts w:hint="eastAsia"/>
        </w:rPr>
        <w:t>앱 등록 클릭</w:t>
      </w:r>
    </w:p>
    <w:p w14:paraId="1D1DA9E3" w14:textId="715C55D6" w:rsidR="00373010" w:rsidRDefault="00373010" w:rsidP="002D0169"/>
    <w:p w14:paraId="7E55D904" w14:textId="3E736C68" w:rsidR="00402649" w:rsidRDefault="00402649" w:rsidP="002D0169"/>
    <w:p w14:paraId="6D12B8A8" w14:textId="77777777" w:rsidR="00402649" w:rsidRDefault="00402649" w:rsidP="002D0169"/>
    <w:p w14:paraId="4D5BBE77" w14:textId="07DC9A54" w:rsidR="00373010" w:rsidRDefault="00A4243B" w:rsidP="002D0169">
      <w:r w:rsidRPr="00A4243B">
        <w:rPr>
          <w:noProof/>
        </w:rPr>
        <w:lastRenderedPageBreak/>
        <w:drawing>
          <wp:inline distT="0" distB="0" distL="0" distR="0" wp14:anchorId="6EA12D70" wp14:editId="54FAFDCD">
            <wp:extent cx="5193243" cy="3247948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0179" cy="325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4F66" w14:textId="5591F6F4" w:rsidR="00234944" w:rsidRDefault="00234944" w:rsidP="002D0169">
      <w:r>
        <w:rPr>
          <w:rFonts w:hint="eastAsia"/>
        </w:rPr>
        <w:t>다음 버튼 클릭</w:t>
      </w:r>
    </w:p>
    <w:p w14:paraId="0939269F" w14:textId="52982AF4" w:rsidR="00373010" w:rsidRDefault="00373010" w:rsidP="002D016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73010" w:rsidRPr="00373010" w14:paraId="5D50897C" w14:textId="77777777" w:rsidTr="00373010">
        <w:tc>
          <w:tcPr>
            <w:tcW w:w="10456" w:type="dxa"/>
          </w:tcPr>
          <w:p w14:paraId="07A968FA" w14:textId="77777777" w:rsidR="004A0855" w:rsidRDefault="004A0855" w:rsidP="00A4243B">
            <w:pPr>
              <w:rPr>
                <w:rFonts w:hAnsi="굴림체" w:cs="Courier New"/>
                <w:color w:val="000000"/>
                <w:szCs w:val="20"/>
              </w:rPr>
            </w:pPr>
            <w:r w:rsidRPr="004A0855">
              <w:rPr>
                <w:rStyle w:val="com"/>
                <w:rFonts w:hAnsi="굴림체" w:cs="Courier New"/>
                <w:color w:val="D81B60"/>
                <w:szCs w:val="20"/>
              </w:rPr>
              <w:t>&lt;!-- The core Firebase JS SDK is always required and must be listed first --&gt;</w:t>
            </w:r>
          </w:p>
          <w:p w14:paraId="1EA564C6" w14:textId="77777777" w:rsidR="004A0855" w:rsidRDefault="004A0855" w:rsidP="00A4243B">
            <w:pPr>
              <w:rPr>
                <w:rFonts w:hAnsi="굴림체" w:cs="Courier New"/>
                <w:color w:val="000000"/>
                <w:szCs w:val="20"/>
              </w:rPr>
            </w:pPr>
            <w:r w:rsidRPr="004A0855">
              <w:rPr>
                <w:rStyle w:val="tag"/>
                <w:rFonts w:hAnsi="굴림체" w:cs="Courier New"/>
                <w:color w:val="1A73E8"/>
                <w:szCs w:val="20"/>
              </w:rPr>
              <w:t>&lt;script</w:t>
            </w:r>
            <w:r w:rsidRPr="004A0855">
              <w:rPr>
                <w:rStyle w:val="pln"/>
                <w:rFonts w:hAnsi="굴림체" w:cs="Courier New"/>
                <w:color w:val="000000"/>
                <w:szCs w:val="20"/>
              </w:rPr>
              <w:t xml:space="preserve"> </w:t>
            </w:r>
            <w:r w:rsidRPr="004A0855">
              <w:rPr>
                <w:rStyle w:val="atn"/>
                <w:rFonts w:hAnsi="굴림체" w:cs="Courier New"/>
                <w:color w:val="8E24AA"/>
                <w:szCs w:val="20"/>
              </w:rPr>
              <w:t>src</w:t>
            </w:r>
            <w:r w:rsidRPr="004A0855">
              <w:rPr>
                <w:rStyle w:val="pun"/>
                <w:rFonts w:hAnsi="굴림체" w:cs="Courier New"/>
                <w:color w:val="666600"/>
                <w:szCs w:val="20"/>
              </w:rPr>
              <w:t>=</w:t>
            </w:r>
            <w:r w:rsidRPr="004A0855">
              <w:rPr>
                <w:rStyle w:val="atv"/>
                <w:rFonts w:hAnsi="굴림체" w:cs="Courier New"/>
                <w:color w:val="1E8E3E"/>
                <w:szCs w:val="20"/>
              </w:rPr>
              <w:t>"/__/firebase/7.13.1/firebase-app.js"</w:t>
            </w:r>
            <w:r w:rsidRPr="004A0855">
              <w:rPr>
                <w:rStyle w:val="tag"/>
                <w:rFonts w:hAnsi="굴림체" w:cs="Courier New"/>
                <w:color w:val="1A73E8"/>
                <w:szCs w:val="20"/>
              </w:rPr>
              <w:t>&gt;&lt;/script&gt;</w:t>
            </w:r>
          </w:p>
          <w:p w14:paraId="0A1990A8" w14:textId="77777777" w:rsidR="004A0855" w:rsidRDefault="004A0855" w:rsidP="00A4243B">
            <w:pPr>
              <w:rPr>
                <w:rFonts w:hAnsi="굴림체" w:cs="Courier New"/>
                <w:color w:val="000000"/>
                <w:szCs w:val="20"/>
              </w:rPr>
            </w:pPr>
          </w:p>
          <w:p w14:paraId="30451D11" w14:textId="4A17B222" w:rsidR="004A0855" w:rsidRDefault="004A0855" w:rsidP="00A4243B">
            <w:pPr>
              <w:rPr>
                <w:rFonts w:hAnsi="굴림체" w:cs="Courier New"/>
                <w:color w:val="D81B60"/>
                <w:szCs w:val="20"/>
              </w:rPr>
            </w:pPr>
            <w:r w:rsidRPr="004A0855">
              <w:rPr>
                <w:rStyle w:val="com"/>
                <w:rFonts w:hAnsi="굴림체" w:cs="Courier New"/>
                <w:color w:val="D81B60"/>
                <w:szCs w:val="20"/>
              </w:rPr>
              <w:t>&lt;!-- TODO: Add SDKs for Firebase products that you want to use</w:t>
            </w:r>
          </w:p>
          <w:p w14:paraId="4711CE29" w14:textId="77777777" w:rsidR="004A0855" w:rsidRDefault="004A0855" w:rsidP="00A4243B">
            <w:pPr>
              <w:rPr>
                <w:rFonts w:hAnsi="굴림체" w:cs="Courier New"/>
                <w:color w:val="000000"/>
                <w:szCs w:val="20"/>
              </w:rPr>
            </w:pPr>
            <w:r w:rsidRPr="004A0855">
              <w:rPr>
                <w:rStyle w:val="com"/>
                <w:rFonts w:hAnsi="굴림체" w:cs="Courier New"/>
                <w:color w:val="D81B60"/>
                <w:szCs w:val="20"/>
              </w:rPr>
              <w:t>     https://firebase.google.com/docs/web/setup#available-libraries --&gt;</w:t>
            </w:r>
          </w:p>
          <w:p w14:paraId="689A2D88" w14:textId="77777777" w:rsidR="004A0855" w:rsidRDefault="004A0855" w:rsidP="00A4243B">
            <w:pPr>
              <w:rPr>
                <w:rFonts w:hAnsi="굴림체" w:cs="Courier New"/>
                <w:color w:val="000000"/>
                <w:szCs w:val="20"/>
              </w:rPr>
            </w:pPr>
            <w:r w:rsidRPr="004A0855">
              <w:rPr>
                <w:rStyle w:val="tag"/>
                <w:rFonts w:hAnsi="굴림체" w:cs="Courier New"/>
                <w:color w:val="1A73E8"/>
                <w:szCs w:val="20"/>
              </w:rPr>
              <w:t>&lt;script</w:t>
            </w:r>
            <w:r w:rsidRPr="004A0855">
              <w:rPr>
                <w:rStyle w:val="pln"/>
                <w:rFonts w:hAnsi="굴림체" w:cs="Courier New"/>
                <w:color w:val="000000"/>
                <w:szCs w:val="20"/>
              </w:rPr>
              <w:t xml:space="preserve"> </w:t>
            </w:r>
            <w:r w:rsidRPr="004A0855">
              <w:rPr>
                <w:rStyle w:val="atn"/>
                <w:rFonts w:hAnsi="굴림체" w:cs="Courier New"/>
                <w:color w:val="8E24AA"/>
                <w:szCs w:val="20"/>
              </w:rPr>
              <w:t>src</w:t>
            </w:r>
            <w:r w:rsidRPr="004A0855">
              <w:rPr>
                <w:rStyle w:val="pun"/>
                <w:rFonts w:hAnsi="굴림체" w:cs="Courier New"/>
                <w:color w:val="666600"/>
                <w:szCs w:val="20"/>
              </w:rPr>
              <w:t>=</w:t>
            </w:r>
            <w:r w:rsidRPr="004A0855">
              <w:rPr>
                <w:rStyle w:val="atv"/>
                <w:rFonts w:hAnsi="굴림체" w:cs="Courier New"/>
                <w:color w:val="1E8E3E"/>
                <w:szCs w:val="20"/>
              </w:rPr>
              <w:t>"/__/firebase/7.13.1/firebase-analytics.js"</w:t>
            </w:r>
            <w:r w:rsidRPr="004A0855">
              <w:rPr>
                <w:rStyle w:val="tag"/>
                <w:rFonts w:hAnsi="굴림체" w:cs="Courier New"/>
                <w:color w:val="1A73E8"/>
                <w:szCs w:val="20"/>
              </w:rPr>
              <w:t>&gt;&lt;/script&gt;</w:t>
            </w:r>
          </w:p>
          <w:p w14:paraId="7207C34E" w14:textId="77777777" w:rsidR="004A0855" w:rsidRDefault="004A0855" w:rsidP="00A4243B">
            <w:pPr>
              <w:rPr>
                <w:rFonts w:hAnsi="굴림체" w:cs="Courier New"/>
                <w:color w:val="000000"/>
                <w:szCs w:val="20"/>
              </w:rPr>
            </w:pPr>
          </w:p>
          <w:p w14:paraId="5E0C0215" w14:textId="77777777" w:rsidR="004A0855" w:rsidRDefault="004A0855" w:rsidP="00A4243B">
            <w:pPr>
              <w:rPr>
                <w:rFonts w:hAnsi="굴림체" w:cs="Courier New"/>
                <w:color w:val="000000"/>
                <w:szCs w:val="20"/>
              </w:rPr>
            </w:pPr>
            <w:r w:rsidRPr="004A0855">
              <w:rPr>
                <w:rStyle w:val="com"/>
                <w:rFonts w:hAnsi="굴림체" w:cs="Courier New"/>
                <w:color w:val="D81B60"/>
                <w:szCs w:val="20"/>
              </w:rPr>
              <w:t>&lt;!-- Initialize Firebase --&gt;</w:t>
            </w:r>
          </w:p>
          <w:p w14:paraId="083E690B" w14:textId="2EDC8CA2" w:rsidR="00373010" w:rsidRPr="004A0855" w:rsidRDefault="004A0855" w:rsidP="00A4243B">
            <w:pPr>
              <w:rPr>
                <w:rFonts w:hAnsi="굴림체"/>
                <w:szCs w:val="20"/>
              </w:rPr>
            </w:pPr>
            <w:r w:rsidRPr="004A0855">
              <w:rPr>
                <w:rStyle w:val="tag"/>
                <w:rFonts w:hAnsi="굴림체" w:cs="Courier New"/>
                <w:color w:val="1A73E8"/>
                <w:szCs w:val="20"/>
              </w:rPr>
              <w:t>&lt;script</w:t>
            </w:r>
            <w:r w:rsidRPr="004A0855">
              <w:rPr>
                <w:rStyle w:val="pln"/>
                <w:rFonts w:hAnsi="굴림체" w:cs="Courier New"/>
                <w:color w:val="000000"/>
                <w:szCs w:val="20"/>
              </w:rPr>
              <w:t xml:space="preserve"> </w:t>
            </w:r>
            <w:r w:rsidRPr="004A0855">
              <w:rPr>
                <w:rStyle w:val="atn"/>
                <w:rFonts w:hAnsi="굴림체" w:cs="Courier New"/>
                <w:color w:val="8E24AA"/>
                <w:szCs w:val="20"/>
              </w:rPr>
              <w:t>src</w:t>
            </w:r>
            <w:r w:rsidRPr="004A0855">
              <w:rPr>
                <w:rStyle w:val="pun"/>
                <w:rFonts w:hAnsi="굴림체" w:cs="Courier New"/>
                <w:color w:val="666600"/>
                <w:szCs w:val="20"/>
              </w:rPr>
              <w:t>=</w:t>
            </w:r>
            <w:r w:rsidRPr="004A0855">
              <w:rPr>
                <w:rStyle w:val="atv"/>
                <w:rFonts w:hAnsi="굴림체" w:cs="Courier New"/>
                <w:color w:val="1E8E3E"/>
                <w:szCs w:val="20"/>
              </w:rPr>
              <w:t>"/__/firebase/init.js"</w:t>
            </w:r>
            <w:r w:rsidRPr="004A0855">
              <w:rPr>
                <w:rStyle w:val="tag"/>
                <w:rFonts w:hAnsi="굴림체" w:cs="Courier New"/>
                <w:color w:val="1A73E8"/>
                <w:szCs w:val="20"/>
              </w:rPr>
              <w:t>&gt;&lt;/script&gt;</w:t>
            </w:r>
          </w:p>
        </w:tc>
      </w:tr>
    </w:tbl>
    <w:p w14:paraId="32B4A955" w14:textId="788F13F1" w:rsidR="00373010" w:rsidRDefault="00DF4765" w:rsidP="002D0169">
      <w:r>
        <w:rPr>
          <w:rFonts w:hint="eastAsia"/>
        </w:rPr>
        <w:t>j</w:t>
      </w:r>
      <w:r>
        <w:t>avascript</w:t>
      </w:r>
      <w:r>
        <w:rPr>
          <w:rFonts w:hint="eastAsia"/>
        </w:rPr>
        <w:t>로 구현한 웹 앱에서,</w:t>
      </w:r>
      <w:r>
        <w:t xml:space="preserve"> firebase </w:t>
      </w:r>
      <w:r>
        <w:rPr>
          <w:rFonts w:hint="eastAsia"/>
        </w:rPr>
        <w:t>서비스</w:t>
      </w:r>
      <w:r w:rsidR="00AF600F">
        <w:rPr>
          <w:rFonts w:hint="eastAsia"/>
        </w:rPr>
        <w:t>에 연결하기 위해 필요한 태그들이다.</w:t>
      </w:r>
    </w:p>
    <w:p w14:paraId="1E27630C" w14:textId="77777777" w:rsidR="00DF4765" w:rsidRDefault="00DF4765" w:rsidP="002D0169"/>
    <w:p w14:paraId="4463978A" w14:textId="3BB96392" w:rsidR="00373010" w:rsidRDefault="00373010" w:rsidP="002D0169"/>
    <w:p w14:paraId="522DBB18" w14:textId="4A1839E2" w:rsidR="00373010" w:rsidRDefault="00234944" w:rsidP="002D0169">
      <w:r w:rsidRPr="00234944">
        <w:rPr>
          <w:noProof/>
        </w:rPr>
        <w:drawing>
          <wp:inline distT="0" distB="0" distL="0" distR="0" wp14:anchorId="7F8D42B2" wp14:editId="69449A34">
            <wp:extent cx="4486901" cy="219105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9604" w14:textId="77777777" w:rsidR="00234944" w:rsidRDefault="00234944" w:rsidP="00234944">
      <w:r>
        <w:rPr>
          <w:rFonts w:hint="eastAsia"/>
        </w:rPr>
        <w:t>다음 버튼 클릭</w:t>
      </w:r>
    </w:p>
    <w:p w14:paraId="1E71793B" w14:textId="77777777" w:rsidR="00234944" w:rsidRDefault="00234944" w:rsidP="002D0169"/>
    <w:p w14:paraId="661F80E0" w14:textId="77777777" w:rsidR="00373010" w:rsidRDefault="00373010" w:rsidP="002D0169"/>
    <w:p w14:paraId="174DC195" w14:textId="0A6B6ECA" w:rsidR="00460033" w:rsidRDefault="00373010" w:rsidP="002D0169">
      <w:r w:rsidRPr="00373010">
        <w:rPr>
          <w:noProof/>
        </w:rPr>
        <w:lastRenderedPageBreak/>
        <w:drawing>
          <wp:inline distT="0" distB="0" distL="0" distR="0" wp14:anchorId="061DCF19" wp14:editId="1D8174D2">
            <wp:extent cx="4416332" cy="3729161"/>
            <wp:effectExtent l="0" t="0" r="381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3646" cy="373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EE55" w14:textId="7065BC7B" w:rsidR="00373010" w:rsidRDefault="000B2F29" w:rsidP="002D0169">
      <w:r>
        <w:rPr>
          <w:rFonts w:hint="eastAsia"/>
        </w:rPr>
        <w:t>콘솔로 이동 버튼 클릭</w:t>
      </w:r>
    </w:p>
    <w:p w14:paraId="248C9E60" w14:textId="6499F75F" w:rsidR="00373010" w:rsidRDefault="00373010" w:rsidP="002D0169"/>
    <w:p w14:paraId="01B3D673" w14:textId="1224F3E3" w:rsidR="00B66FE8" w:rsidRDefault="00B66FE8" w:rsidP="002D0169"/>
    <w:p w14:paraId="2EAD0589" w14:textId="3EBA29D8" w:rsidR="00A94C7D" w:rsidRDefault="00A94C7D" w:rsidP="002D0169"/>
    <w:p w14:paraId="06E40B7B" w14:textId="77777777" w:rsidR="00A94C7D" w:rsidRDefault="00A94C7D" w:rsidP="002D0169"/>
    <w:p w14:paraId="399D8A64" w14:textId="2A7B0AAA" w:rsidR="00447478" w:rsidRDefault="00447478" w:rsidP="00512169"/>
    <w:p w14:paraId="51C92E0A" w14:textId="52FB1E28" w:rsidR="000F30CA" w:rsidRDefault="00A33194" w:rsidP="00A33194">
      <w:pPr>
        <w:pStyle w:val="Heading2"/>
      </w:pPr>
      <w:bookmarkStart w:id="5" w:name="_Toc37683191"/>
      <w:r>
        <w:rPr>
          <w:rFonts w:hint="eastAsia"/>
        </w:rPr>
        <w:t>r</w:t>
      </w:r>
      <w:r>
        <w:t xml:space="preserve">ealtime database </w:t>
      </w:r>
      <w:r>
        <w:rPr>
          <w:rFonts w:hint="eastAsia"/>
        </w:rPr>
        <w:t>활성화</w:t>
      </w:r>
      <w:bookmarkEnd w:id="5"/>
    </w:p>
    <w:p w14:paraId="06C0BF20" w14:textId="16889892" w:rsidR="00B90154" w:rsidRDefault="00B90154" w:rsidP="00B90154">
      <w:r>
        <w:rPr>
          <w:rFonts w:hint="eastAsia"/>
        </w:rPr>
        <w:t>f</w:t>
      </w:r>
      <w:r>
        <w:t xml:space="preserve">irebase </w:t>
      </w:r>
      <w:r>
        <w:rPr>
          <w:rFonts w:hint="eastAsia"/>
        </w:rPr>
        <w:t xml:space="preserve">서버가 제공하는 </w:t>
      </w:r>
      <w:r>
        <w:t xml:space="preserve">realtime database </w:t>
      </w:r>
      <w:r>
        <w:rPr>
          <w:rFonts w:hint="eastAsia"/>
        </w:rPr>
        <w:t>서비스를 활성화하자.</w:t>
      </w:r>
    </w:p>
    <w:p w14:paraId="1151D86E" w14:textId="77777777" w:rsidR="00B90154" w:rsidRPr="00B90154" w:rsidRDefault="00B90154" w:rsidP="00B90154"/>
    <w:p w14:paraId="6AD4B9E1" w14:textId="25F478B3" w:rsidR="00A33194" w:rsidRDefault="00A33194" w:rsidP="00A33194">
      <w:r w:rsidRPr="00A33194">
        <w:rPr>
          <w:noProof/>
        </w:rPr>
        <w:drawing>
          <wp:inline distT="0" distB="0" distL="0" distR="0" wp14:anchorId="214484DD" wp14:editId="07CF6118">
            <wp:extent cx="6645910" cy="24815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2985" w14:textId="4948F098" w:rsidR="00A33194" w:rsidRDefault="00A33194" w:rsidP="00A33194">
      <w:r>
        <w:t xml:space="preserve">(1) </w:t>
      </w:r>
      <w:r>
        <w:rPr>
          <w:rFonts w:hint="eastAsia"/>
        </w:rPr>
        <w:t>D</w:t>
      </w:r>
      <w:r>
        <w:t xml:space="preserve">atabase </w:t>
      </w:r>
      <w:r>
        <w:rPr>
          <w:rFonts w:hint="eastAsia"/>
        </w:rPr>
        <w:t>메뉴를 클릭하</w:t>
      </w:r>
      <w:r w:rsidR="0019240F">
        <w:rPr>
          <w:rFonts w:hint="eastAsia"/>
        </w:rPr>
        <w:t>고</w:t>
      </w:r>
    </w:p>
    <w:p w14:paraId="0E42CC58" w14:textId="77C980E3" w:rsidR="0019240F" w:rsidRDefault="0019240F" w:rsidP="00A33194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나타는 웹페이지를 아래로 내려서</w:t>
      </w:r>
    </w:p>
    <w:p w14:paraId="086285DF" w14:textId="4D1E8A07" w:rsidR="0019240F" w:rsidRDefault="0019240F" w:rsidP="00A33194">
      <w:r>
        <w:rPr>
          <w:rFonts w:hint="eastAsia"/>
        </w:rPr>
        <w:t>(</w:t>
      </w:r>
      <w:r>
        <w:t xml:space="preserve">2) </w:t>
      </w:r>
      <w:r w:rsidR="00370E7F">
        <w:t xml:space="preserve">Realtime Database </w:t>
      </w:r>
      <w:r w:rsidR="00370E7F">
        <w:rPr>
          <w:rFonts w:hint="eastAsia"/>
        </w:rPr>
        <w:t xml:space="preserve">항목 아래의 </w:t>
      </w:r>
      <w:r w:rsidR="00370E7F">
        <w:t>'</w:t>
      </w:r>
      <w:r w:rsidR="00370E7F">
        <w:rPr>
          <w:rFonts w:hint="eastAsia"/>
        </w:rPr>
        <w:t>데이터베이스 만들기'</w:t>
      </w:r>
      <w:r w:rsidR="00370E7F">
        <w:t xml:space="preserve"> </w:t>
      </w:r>
      <w:r w:rsidR="00370E7F">
        <w:rPr>
          <w:rFonts w:hint="eastAsia"/>
        </w:rPr>
        <w:t>버튼을 클릭하자.</w:t>
      </w:r>
    </w:p>
    <w:p w14:paraId="27A217E5" w14:textId="20FBBFCB" w:rsidR="00370E7F" w:rsidRDefault="00370E7F" w:rsidP="00A33194"/>
    <w:p w14:paraId="74F99A59" w14:textId="26A3383D" w:rsidR="00B90154" w:rsidRDefault="00B90154" w:rsidP="00A33194"/>
    <w:p w14:paraId="5EB14D9B" w14:textId="77777777" w:rsidR="00B90154" w:rsidRDefault="00B90154" w:rsidP="00A33194"/>
    <w:p w14:paraId="04E513DD" w14:textId="775A46E5" w:rsidR="00A33194" w:rsidRDefault="00506A02" w:rsidP="00A33194">
      <w:r w:rsidRPr="00506A02">
        <w:rPr>
          <w:noProof/>
        </w:rPr>
        <w:lastRenderedPageBreak/>
        <w:drawing>
          <wp:inline distT="0" distB="0" distL="0" distR="0" wp14:anchorId="164C56AB" wp14:editId="0798434B">
            <wp:extent cx="4406503" cy="2744622"/>
            <wp:effectExtent l="19050" t="19050" r="13335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1889" cy="27542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5EB74D" w14:textId="1CB49484" w:rsidR="00506A02" w:rsidRDefault="00506A02" w:rsidP="00A33194">
      <w:r>
        <w:rPr>
          <w:rFonts w:hint="eastAsia"/>
        </w:rPr>
        <w:t>빠른 테스트를 위하여,</w:t>
      </w:r>
    </w:p>
    <w:p w14:paraId="56B2542F" w14:textId="2C0C97C4" w:rsidR="00506A02" w:rsidRDefault="00506A02" w:rsidP="00A33194">
      <w:r>
        <w:rPr>
          <w:rFonts w:hint="eastAsia"/>
        </w:rPr>
        <w:t>테스트 모드로 시작 항목을 선택하고</w:t>
      </w:r>
    </w:p>
    <w:p w14:paraId="7A26F4DE" w14:textId="49B4A60E" w:rsidR="00506A02" w:rsidRDefault="00506A02" w:rsidP="00A33194">
      <w:r>
        <w:rPr>
          <w:rFonts w:hint="eastAsia"/>
        </w:rPr>
        <w:t>사용 설정 버튼 클릭</w:t>
      </w:r>
    </w:p>
    <w:p w14:paraId="325351C9" w14:textId="7AB185AC" w:rsidR="00506A02" w:rsidRDefault="00506A02" w:rsidP="00A33194"/>
    <w:p w14:paraId="076208EE" w14:textId="53220F7C" w:rsidR="004A039B" w:rsidRDefault="004A039B" w:rsidP="004A039B">
      <w:pPr>
        <w:pStyle w:val="Heading3"/>
      </w:pP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항목</w:t>
      </w:r>
      <w:r>
        <w:rPr>
          <w:rFonts w:hint="eastAsia"/>
        </w:rPr>
        <w:t xml:space="preserve"> </w:t>
      </w:r>
      <w:r>
        <w:rPr>
          <w:rFonts w:hint="eastAsia"/>
        </w:rPr>
        <w:t>입력하기</w:t>
      </w:r>
    </w:p>
    <w:p w14:paraId="4DD7915B" w14:textId="0C91E50A" w:rsidR="00506A02" w:rsidRDefault="0058123F" w:rsidP="00A33194">
      <w:r w:rsidRPr="0058123F">
        <w:rPr>
          <w:noProof/>
        </w:rPr>
        <w:drawing>
          <wp:inline distT="0" distB="0" distL="0" distR="0" wp14:anchorId="540C70FF" wp14:editId="7C57C199">
            <wp:extent cx="3229426" cy="1676634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D119" w14:textId="2C93E8AF" w:rsidR="00031C10" w:rsidRDefault="00031C10" w:rsidP="00A33194"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버튼</w:t>
      </w:r>
      <w:r>
        <w:t xml:space="preserve">(add child </w:t>
      </w:r>
      <w:r>
        <w:rPr>
          <w:rFonts w:hint="eastAsia"/>
        </w:rPr>
        <w:t>버튼</w:t>
      </w:r>
      <w:r>
        <w:t>)</w:t>
      </w:r>
      <w:r>
        <w:rPr>
          <w:rFonts w:hint="eastAsia"/>
        </w:rPr>
        <w:t>을 클릭하자.</w:t>
      </w:r>
    </w:p>
    <w:p w14:paraId="41524948" w14:textId="0D9EABE6" w:rsidR="00CA538F" w:rsidRDefault="00CA538F" w:rsidP="00A33194">
      <w:r>
        <w:rPr>
          <w:rFonts w:hint="eastAsia"/>
        </w:rPr>
        <w:t>s</w:t>
      </w:r>
      <w:r>
        <w:t xml:space="preserve">khu-lsj </w:t>
      </w:r>
      <w:r>
        <w:rPr>
          <w:rFonts w:hint="eastAsia"/>
        </w:rPr>
        <w:t>항목 아래에 자식 항목이 한 개 생성된다.</w:t>
      </w:r>
    </w:p>
    <w:p w14:paraId="499428D0" w14:textId="77777777" w:rsidR="00031C10" w:rsidRDefault="00031C10" w:rsidP="00A33194"/>
    <w:p w14:paraId="78BA9DAF" w14:textId="79EDD15B" w:rsidR="00A33194" w:rsidRDefault="00D77769" w:rsidP="00A33194">
      <w:r w:rsidRPr="00D77769">
        <w:rPr>
          <w:noProof/>
        </w:rPr>
        <w:drawing>
          <wp:inline distT="0" distB="0" distL="0" distR="0" wp14:anchorId="33859249" wp14:editId="2649C8AC">
            <wp:extent cx="3867690" cy="866896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1F97" w14:textId="73E3D096" w:rsidR="00F167EE" w:rsidRDefault="0017207C" w:rsidP="00A33194"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h</w:t>
      </w:r>
      <w:r>
        <w:t>ello</w:t>
      </w:r>
      <w:r>
        <w:rPr>
          <w:rFonts w:hint="eastAsia"/>
        </w:rPr>
        <w:t xml:space="preserve">를 입력하고 </w:t>
      </w:r>
    </w:p>
    <w:p w14:paraId="05C5FEB6" w14:textId="4833DEB4" w:rsidR="0017207C" w:rsidRDefault="0017207C" w:rsidP="00A33194">
      <w:r>
        <w:rPr>
          <w:rFonts w:hint="eastAsia"/>
        </w:rPr>
        <w:t>(</w:t>
      </w:r>
      <w:r>
        <w:t xml:space="preserve">2) + </w:t>
      </w:r>
      <w:r>
        <w:rPr>
          <w:rFonts w:hint="eastAsia"/>
        </w:rPr>
        <w:t>버튼</w:t>
      </w:r>
      <w:r w:rsidR="00CA538F">
        <w:rPr>
          <w:rFonts w:hint="eastAsia"/>
        </w:rPr>
        <w:t>(</w:t>
      </w:r>
      <w:r w:rsidR="00CA538F">
        <w:t xml:space="preserve">add child </w:t>
      </w:r>
      <w:r w:rsidR="00CA538F">
        <w:rPr>
          <w:rFonts w:hint="eastAsia"/>
        </w:rPr>
        <w:t>버튼)</w:t>
      </w:r>
      <w:r>
        <w:rPr>
          <w:rFonts w:hint="eastAsia"/>
        </w:rPr>
        <w:t>을 두 번 클릭</w:t>
      </w:r>
      <w:r w:rsidR="00CA538F">
        <w:rPr>
          <w:rFonts w:hint="eastAsia"/>
        </w:rPr>
        <w:t>.</w:t>
      </w:r>
    </w:p>
    <w:p w14:paraId="08F385BF" w14:textId="67BD074B" w:rsidR="00E83BFE" w:rsidRDefault="00E83BFE" w:rsidP="00A33194">
      <w:r>
        <w:rPr>
          <w:rFonts w:hint="eastAsia"/>
        </w:rPr>
        <w:t>h</w:t>
      </w:r>
      <w:r>
        <w:t xml:space="preserve">ello </w:t>
      </w:r>
      <w:r>
        <w:rPr>
          <w:rFonts w:hint="eastAsia"/>
        </w:rPr>
        <w:t>항목 아래에 자식 항목이 두 개 생성된다.</w:t>
      </w:r>
    </w:p>
    <w:p w14:paraId="5237E6C9" w14:textId="3C9ACEBE" w:rsidR="0017207C" w:rsidRDefault="0017207C" w:rsidP="00A33194"/>
    <w:p w14:paraId="19FA1C0D" w14:textId="743B1F79" w:rsidR="00C04924" w:rsidRDefault="00A8463D" w:rsidP="00A33194">
      <w:r w:rsidRPr="00A8463D">
        <w:rPr>
          <w:noProof/>
        </w:rPr>
        <w:drawing>
          <wp:inline distT="0" distB="0" distL="0" distR="0" wp14:anchorId="5DE13A25" wp14:editId="2480975A">
            <wp:extent cx="3934374" cy="1286054"/>
            <wp:effectExtent l="0" t="0" r="9525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659D" w14:textId="4CE37C59" w:rsidR="00A8463D" w:rsidRDefault="00A8463D" w:rsidP="00A33194">
      <w:r>
        <w:rPr>
          <w:rFonts w:hint="eastAsia"/>
        </w:rPr>
        <w:t>위와 같이 입력하고 추가 버튼 클릭</w:t>
      </w:r>
    </w:p>
    <w:p w14:paraId="4E263B1F" w14:textId="2BB6F778" w:rsidR="00A8463D" w:rsidRDefault="00A8463D" w:rsidP="00A33194"/>
    <w:p w14:paraId="25407CF4" w14:textId="77777777" w:rsidR="00A8463D" w:rsidRDefault="00A8463D" w:rsidP="00A33194"/>
    <w:p w14:paraId="41424EF3" w14:textId="5FAB4AE4" w:rsidR="00E63628" w:rsidRDefault="00E63628" w:rsidP="00A33194"/>
    <w:p w14:paraId="2F464835" w14:textId="24195C2A" w:rsidR="00E63628" w:rsidRDefault="00E63628" w:rsidP="00A33194"/>
    <w:p w14:paraId="7BF18DB9" w14:textId="4964F487" w:rsidR="00E833E9" w:rsidRDefault="00E833E9" w:rsidP="00A33194"/>
    <w:p w14:paraId="04B0768A" w14:textId="341BDFB0" w:rsidR="00E833E9" w:rsidRDefault="004A68D1" w:rsidP="00A33194">
      <w:r w:rsidRPr="004A68D1">
        <w:rPr>
          <w:noProof/>
        </w:rPr>
        <w:lastRenderedPageBreak/>
        <w:drawing>
          <wp:inline distT="0" distB="0" distL="0" distR="0" wp14:anchorId="4B3BEA42" wp14:editId="5496B147">
            <wp:extent cx="2896004" cy="2029108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4B26" w14:textId="09149650" w:rsidR="00E833E9" w:rsidRDefault="00E833E9" w:rsidP="00A33194"/>
    <w:p w14:paraId="75D73D72" w14:textId="64AA0145" w:rsidR="00E55708" w:rsidRDefault="004A68D1" w:rsidP="00A33194">
      <w:r>
        <w:t xml:space="preserve">skhu-lsj </w:t>
      </w:r>
      <w:r>
        <w:rPr>
          <w:rFonts w:hint="eastAsia"/>
        </w:rPr>
        <w:t xml:space="preserve">프로젝트의 </w:t>
      </w:r>
      <w:r w:rsidR="00E55708">
        <w:t xml:space="preserve">firebase </w:t>
      </w:r>
      <w:r w:rsidR="00E55708">
        <w:rPr>
          <w:rFonts w:hint="eastAsia"/>
        </w:rPr>
        <w:t>r</w:t>
      </w:r>
      <w:r w:rsidR="00E55708">
        <w:t>ealtime database</w:t>
      </w:r>
      <w:r w:rsidR="00E55708">
        <w:rPr>
          <w:rFonts w:hint="eastAsia"/>
        </w:rPr>
        <w:t xml:space="preserve">에 </w:t>
      </w:r>
    </w:p>
    <w:p w14:paraId="72BED6BC" w14:textId="7FA014A8" w:rsidR="00E55708" w:rsidRDefault="004A68D1" w:rsidP="00A33194">
      <w:r>
        <w:t>hello</w:t>
      </w:r>
      <w:r w:rsidR="00E55708">
        <w:t xml:space="preserve"> </w:t>
      </w:r>
      <w:r w:rsidR="00E55708">
        <w:rPr>
          <w:rFonts w:hint="eastAsia"/>
        </w:rPr>
        <w:t>항목을 생성하였다.</w:t>
      </w:r>
    </w:p>
    <w:p w14:paraId="397DC514" w14:textId="5D61BF03" w:rsidR="00E55708" w:rsidRDefault="00E55708" w:rsidP="00A33194">
      <w:r>
        <w:rPr>
          <w:rFonts w:hint="eastAsia"/>
        </w:rPr>
        <w:t>이 항목의 값은 객체이다.</w:t>
      </w:r>
    </w:p>
    <w:p w14:paraId="5A1B377E" w14:textId="009EAE1F" w:rsidR="00E55708" w:rsidRDefault="00E55708" w:rsidP="00A33194">
      <w:r>
        <w:rPr>
          <w:rFonts w:hint="eastAsia"/>
        </w:rPr>
        <w:t xml:space="preserve">이 객체에는 </w:t>
      </w:r>
      <w:r>
        <w:t xml:space="preserve">body </w:t>
      </w:r>
      <w:r>
        <w:rPr>
          <w:rFonts w:hint="eastAsia"/>
        </w:rPr>
        <w:t>속성과,</w:t>
      </w:r>
      <w:r>
        <w:t xml:space="preserve"> title </w:t>
      </w:r>
      <w:r>
        <w:rPr>
          <w:rFonts w:hint="eastAsia"/>
        </w:rPr>
        <w:t>속성이 있다.</w:t>
      </w:r>
    </w:p>
    <w:p w14:paraId="628A86CB" w14:textId="7762080A" w:rsidR="00E55708" w:rsidRDefault="00E55708" w:rsidP="00A33194"/>
    <w:p w14:paraId="657D0484" w14:textId="76DEB73E" w:rsidR="00E55708" w:rsidRDefault="00206F20" w:rsidP="00A33194">
      <w:r>
        <w:t>hello</w:t>
      </w:r>
      <w:r w:rsidR="00E55708">
        <w:t xml:space="preserve">.title </w:t>
      </w:r>
      <w:r w:rsidR="00E55708">
        <w:rPr>
          <w:rFonts w:hint="eastAsia"/>
        </w:rPr>
        <w:t xml:space="preserve">속성값은 </w:t>
      </w:r>
      <w:r w:rsidR="00E55708">
        <w:t>"</w:t>
      </w:r>
      <w:r w:rsidR="00E55708">
        <w:rPr>
          <w:rFonts w:hint="eastAsia"/>
        </w:rPr>
        <w:t>안녕하세요"</w:t>
      </w:r>
    </w:p>
    <w:p w14:paraId="06DB5B53" w14:textId="40FFFFDB" w:rsidR="00E55708" w:rsidRDefault="00206F20" w:rsidP="00A33194">
      <w:r>
        <w:t>hello</w:t>
      </w:r>
      <w:r w:rsidR="00E55708">
        <w:t xml:space="preserve">.body </w:t>
      </w:r>
      <w:r w:rsidR="00E55708">
        <w:rPr>
          <w:rFonts w:hint="eastAsia"/>
        </w:rPr>
        <w:t xml:space="preserve">속성값은 </w:t>
      </w:r>
      <w:r w:rsidR="00E55708">
        <w:t>"</w:t>
      </w:r>
      <w:r w:rsidR="00E55708">
        <w:rPr>
          <w:rFonts w:hint="eastAsia"/>
        </w:rPr>
        <w:t>좋은 아침입니다.</w:t>
      </w:r>
      <w:r w:rsidR="00E55708">
        <w:t>"</w:t>
      </w:r>
    </w:p>
    <w:p w14:paraId="5007D893" w14:textId="580C6049" w:rsidR="00E55708" w:rsidRDefault="00E55708" w:rsidP="00A33194"/>
    <w:p w14:paraId="6DD6A509" w14:textId="357CDD09" w:rsidR="00E55708" w:rsidRDefault="00E55708" w:rsidP="00A33194"/>
    <w:p w14:paraId="12386CE7" w14:textId="19B68A19" w:rsidR="0005029D" w:rsidRDefault="0005029D" w:rsidP="00A33194"/>
    <w:p w14:paraId="0ADCB30F" w14:textId="4FCDEEFC" w:rsidR="0005029D" w:rsidRDefault="0005029D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544C69D7" w14:textId="1BFEAB08" w:rsidR="0005029D" w:rsidRDefault="0005029D" w:rsidP="0005029D">
      <w:pPr>
        <w:pStyle w:val="Heading2"/>
      </w:pPr>
      <w:bookmarkStart w:id="6" w:name="_Toc37683192"/>
      <w:r>
        <w:rPr>
          <w:rFonts w:hint="eastAsia"/>
        </w:rPr>
        <w:lastRenderedPageBreak/>
        <w:t>f</w:t>
      </w:r>
      <w:r>
        <w:t>irebase CLI</w:t>
      </w:r>
      <w:bookmarkEnd w:id="6"/>
    </w:p>
    <w:p w14:paraId="17BAB0FC" w14:textId="6E4ED641" w:rsidR="002A731B" w:rsidRDefault="004A6FC1" w:rsidP="004A6FC1">
      <w:pPr>
        <w:tabs>
          <w:tab w:val="left" w:pos="4715"/>
        </w:tabs>
      </w:pPr>
      <w:r>
        <w:tab/>
      </w:r>
    </w:p>
    <w:p w14:paraId="3431592A" w14:textId="334835FF" w:rsidR="002A731B" w:rsidRDefault="007068DE" w:rsidP="002A731B">
      <w:pPr>
        <w:pStyle w:val="Heading3"/>
      </w:pPr>
      <w:r>
        <w:rPr>
          <w:rFonts w:hint="eastAsia"/>
        </w:rPr>
        <w:t>f</w:t>
      </w:r>
      <w:r>
        <w:t xml:space="preserve">irebase hosting </w:t>
      </w:r>
      <w:r>
        <w:rPr>
          <w:rFonts w:hint="eastAsia"/>
        </w:rPr>
        <w:t>서비스</w:t>
      </w:r>
    </w:p>
    <w:p w14:paraId="030700B1" w14:textId="28B12D10" w:rsidR="007068DE" w:rsidRDefault="007068DE" w:rsidP="007068DE">
      <w:r>
        <w:rPr>
          <w:rFonts w:hint="eastAsia"/>
        </w:rPr>
        <w:t xml:space="preserve">내가 개발한 웹 앱을 </w:t>
      </w:r>
      <w:r>
        <w:t xml:space="preserve">firebase </w:t>
      </w:r>
      <w:r>
        <w:rPr>
          <w:rFonts w:hint="eastAsia"/>
        </w:rPr>
        <w:t>서버에 설치하고 운영</w:t>
      </w:r>
      <w:r w:rsidR="002A731B">
        <w:rPr>
          <w:rFonts w:hint="eastAsia"/>
        </w:rPr>
        <w:t>할 수 있다.</w:t>
      </w:r>
    </w:p>
    <w:p w14:paraId="65BF4237" w14:textId="1E392BCC" w:rsidR="007068DE" w:rsidRDefault="007068DE" w:rsidP="007068DE"/>
    <w:p w14:paraId="1251E257" w14:textId="09402B10" w:rsidR="0089498E" w:rsidRDefault="0089498E" w:rsidP="0089498E">
      <w:pPr>
        <w:pStyle w:val="Heading3"/>
      </w:pPr>
      <w:r>
        <w:rPr>
          <w:rFonts w:hint="eastAsia"/>
        </w:rPr>
        <w:t>f</w:t>
      </w:r>
      <w:r>
        <w:t>irebase CLI</w:t>
      </w:r>
    </w:p>
    <w:p w14:paraId="7DC0C70C" w14:textId="65AFF2F7" w:rsidR="0089498E" w:rsidRDefault="0089498E" w:rsidP="0089498E">
      <w:r>
        <w:rPr>
          <w:rFonts w:hint="eastAsia"/>
        </w:rPr>
        <w:t>f</w:t>
      </w:r>
      <w:r>
        <w:t xml:space="preserve">irebase hosting </w:t>
      </w:r>
      <w:r>
        <w:rPr>
          <w:rFonts w:hint="eastAsia"/>
        </w:rPr>
        <w:t xml:space="preserve">서비스를 사용하기 위한 </w:t>
      </w:r>
      <w:r w:rsidR="003549A1">
        <w:rPr>
          <w:rFonts w:hint="eastAsia"/>
        </w:rPr>
        <w:t>명령들이다.</w:t>
      </w:r>
    </w:p>
    <w:p w14:paraId="37086174" w14:textId="2DF16770" w:rsidR="004B4762" w:rsidRDefault="003549A1" w:rsidP="0089498E">
      <w:r>
        <w:rPr>
          <w:rFonts w:hint="eastAsia"/>
        </w:rPr>
        <w:t>f</w:t>
      </w:r>
      <w:r>
        <w:t xml:space="preserve">irebase CLI </w:t>
      </w:r>
      <w:r>
        <w:rPr>
          <w:rFonts w:hint="eastAsia"/>
        </w:rPr>
        <w:t>명령</w:t>
      </w:r>
      <w:r w:rsidR="006541DE">
        <w:rPr>
          <w:rFonts w:hint="eastAsia"/>
        </w:rPr>
        <w:t>을 사용하여 다음 작업들을 할 수 있다.</w:t>
      </w:r>
    </w:p>
    <w:p w14:paraId="2A08E0F9" w14:textId="2A28BE74" w:rsidR="003549A1" w:rsidRDefault="006541DE" w:rsidP="0089498E">
      <w:r>
        <w:t xml:space="preserve"> </w:t>
      </w:r>
      <w:r>
        <w:rPr>
          <w:rFonts w:hint="eastAsia"/>
        </w:rPr>
        <w:t>-</w:t>
      </w:r>
      <w:r>
        <w:t xml:space="preserve"> </w:t>
      </w:r>
      <w:r w:rsidR="003549A1">
        <w:rPr>
          <w:rFonts w:hint="eastAsia"/>
        </w:rPr>
        <w:t xml:space="preserve">웹 앱 프로젝트를 </w:t>
      </w:r>
      <w:r w:rsidR="003549A1">
        <w:t>firebase</w:t>
      </w:r>
      <w:r w:rsidR="004B4762">
        <w:t xml:space="preserve"> hosting </w:t>
      </w:r>
      <w:r w:rsidR="004B4762">
        <w:rPr>
          <w:rFonts w:hint="eastAsia"/>
        </w:rPr>
        <w:t>서비스에 설치</w:t>
      </w:r>
      <w:r w:rsidR="004A6FC1">
        <w:rPr>
          <w:rFonts w:hint="eastAsia"/>
        </w:rPr>
        <w:t>하여 운영.</w:t>
      </w:r>
    </w:p>
    <w:p w14:paraId="658EF7FA" w14:textId="5EB51413" w:rsidR="006541DE" w:rsidRDefault="006541DE" w:rsidP="0089498E"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 xml:space="preserve">웹 앱 프로젝트를 </w:t>
      </w:r>
      <w:r>
        <w:t xml:space="preserve">firebase hosting </w:t>
      </w:r>
      <w:r>
        <w:rPr>
          <w:rFonts w:hint="eastAsia"/>
        </w:rPr>
        <w:t>서비스와 동일한 환경으로 내 P</w:t>
      </w:r>
      <w:r>
        <w:t xml:space="preserve">C </w:t>
      </w:r>
      <w:r>
        <w:rPr>
          <w:rFonts w:hint="eastAsia"/>
        </w:rPr>
        <w:t>에서 실행</w:t>
      </w:r>
      <w:r w:rsidR="004A6FC1">
        <w:rPr>
          <w:rFonts w:hint="eastAsia"/>
        </w:rPr>
        <w:t>하여 테스트.</w:t>
      </w:r>
    </w:p>
    <w:p w14:paraId="593EE883" w14:textId="77777777" w:rsidR="00C779C5" w:rsidRPr="004A6FC1" w:rsidRDefault="00C779C5" w:rsidP="00C779C5"/>
    <w:p w14:paraId="12853214" w14:textId="34A14955" w:rsidR="0005029D" w:rsidRDefault="004A6FC1" w:rsidP="004A6FC1">
      <w:pPr>
        <w:pStyle w:val="Heading3"/>
      </w:pPr>
      <w:r>
        <w:rPr>
          <w:rFonts w:hint="eastAsia"/>
        </w:rPr>
        <w:t>f</w:t>
      </w:r>
      <w:r>
        <w:t>i</w:t>
      </w:r>
      <w:r>
        <w:rPr>
          <w:rFonts w:hint="eastAsia"/>
        </w:rPr>
        <w:t>r</w:t>
      </w:r>
      <w:r>
        <w:t xml:space="preserve">ebase CLI </w:t>
      </w:r>
      <w:r>
        <w:rPr>
          <w:rFonts w:hint="eastAsia"/>
        </w:rPr>
        <w:t>설치</w:t>
      </w:r>
    </w:p>
    <w:p w14:paraId="2A8717F9" w14:textId="17DE10AD" w:rsidR="004A6FC1" w:rsidRPr="004A6FC1" w:rsidRDefault="004A6FC1" w:rsidP="004A6FC1">
      <w:r>
        <w:rPr>
          <w:rFonts w:hint="eastAsia"/>
        </w:rPr>
        <w:t>명령 프롬프트에서 아래 명령을 실행하자.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5029D" w14:paraId="72AA77FC" w14:textId="77777777" w:rsidTr="00FE3451">
        <w:tc>
          <w:tcPr>
            <w:tcW w:w="10456" w:type="dxa"/>
          </w:tcPr>
          <w:p w14:paraId="1ADEDBFF" w14:textId="4C6E88BE" w:rsidR="0005029D" w:rsidRDefault="0005029D" w:rsidP="00FE3451">
            <w:r w:rsidRPr="00BE65F0">
              <w:t xml:space="preserve">npm install </w:t>
            </w:r>
            <w:r w:rsidR="00E50ACC" w:rsidRPr="00BE65F0">
              <w:t xml:space="preserve">-g </w:t>
            </w:r>
            <w:r w:rsidRPr="00BE65F0">
              <w:t>firebase-tools</w:t>
            </w:r>
          </w:p>
        </w:tc>
      </w:tr>
    </w:tbl>
    <w:p w14:paraId="10CA0126" w14:textId="77777777" w:rsidR="0005029D" w:rsidRDefault="0005029D" w:rsidP="0005029D"/>
    <w:p w14:paraId="309AD95C" w14:textId="77777777" w:rsidR="0005029D" w:rsidRDefault="0005029D" w:rsidP="00C779C5">
      <w:pPr>
        <w:pStyle w:val="Heading3"/>
      </w:pP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검증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5029D" w14:paraId="4935A5BB" w14:textId="77777777" w:rsidTr="00FE3451">
        <w:tc>
          <w:tcPr>
            <w:tcW w:w="10456" w:type="dxa"/>
          </w:tcPr>
          <w:p w14:paraId="3F916DFF" w14:textId="77777777" w:rsidR="0005029D" w:rsidRDefault="0005029D" w:rsidP="00FE3451">
            <w:r>
              <w:rPr>
                <w:rFonts w:hint="eastAsia"/>
              </w:rPr>
              <w:t>f</w:t>
            </w:r>
            <w:r>
              <w:t>irebase --version</w:t>
            </w:r>
          </w:p>
        </w:tc>
      </w:tr>
    </w:tbl>
    <w:p w14:paraId="2A23C576" w14:textId="77777777" w:rsidR="0005029D" w:rsidRDefault="0005029D" w:rsidP="0005029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5029D" w14:paraId="734730D8" w14:textId="77777777" w:rsidTr="00FE3451">
        <w:tc>
          <w:tcPr>
            <w:tcW w:w="10456" w:type="dxa"/>
          </w:tcPr>
          <w:p w14:paraId="395B0121" w14:textId="77777777" w:rsidR="0005029D" w:rsidRDefault="0005029D" w:rsidP="00FE3451">
            <w:r w:rsidRPr="00324431">
              <w:rPr>
                <w:noProof/>
              </w:rPr>
              <w:drawing>
                <wp:inline distT="0" distB="0" distL="0" distR="0" wp14:anchorId="59C420C8" wp14:editId="542A798A">
                  <wp:extent cx="2419688" cy="590632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688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29B0DA" w14:textId="77777777" w:rsidR="0005029D" w:rsidRPr="00CD1444" w:rsidRDefault="0005029D" w:rsidP="0005029D"/>
    <w:p w14:paraId="137261B5" w14:textId="77777777" w:rsidR="0005029D" w:rsidRDefault="0005029D" w:rsidP="0005029D"/>
    <w:p w14:paraId="261B0D4F" w14:textId="77777777" w:rsidR="0005029D" w:rsidRDefault="0005029D" w:rsidP="00C779C5">
      <w:pPr>
        <w:pStyle w:val="Heading3"/>
      </w:pPr>
      <w:r>
        <w:rPr>
          <w:rFonts w:hint="eastAsia"/>
        </w:rPr>
        <w:t>f</w:t>
      </w:r>
      <w:r>
        <w:t>irebase login</w:t>
      </w:r>
    </w:p>
    <w:p w14:paraId="76DA5E25" w14:textId="77777777" w:rsidR="0005029D" w:rsidRPr="00324A90" w:rsidRDefault="0005029D" w:rsidP="0005029D">
      <w:r>
        <w:rPr>
          <w:rFonts w:hint="eastAsia"/>
        </w:rPr>
        <w:t>f</w:t>
      </w:r>
      <w:r>
        <w:t>irebase CLI</w:t>
      </w:r>
      <w:r>
        <w:rPr>
          <w:rFonts w:hint="eastAsia"/>
        </w:rPr>
        <w:t xml:space="preserve">에서 </w:t>
      </w:r>
      <w:r>
        <w:t xml:space="preserve">google </w:t>
      </w:r>
      <w:r>
        <w:rPr>
          <w:rFonts w:hint="eastAsia"/>
        </w:rPr>
        <w:t>계정에 로그인해야 한다.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5029D" w14:paraId="5D636CFE" w14:textId="77777777" w:rsidTr="00FE3451">
        <w:tc>
          <w:tcPr>
            <w:tcW w:w="10456" w:type="dxa"/>
          </w:tcPr>
          <w:p w14:paraId="325AB877" w14:textId="77777777" w:rsidR="0005029D" w:rsidRPr="00603E12" w:rsidRDefault="0005029D" w:rsidP="00FE3451">
            <w:r w:rsidRPr="00603E12">
              <w:t>firebase --interactive login</w:t>
            </w:r>
          </w:p>
        </w:tc>
      </w:tr>
    </w:tbl>
    <w:p w14:paraId="4A593C37" w14:textId="77777777" w:rsidR="0005029D" w:rsidRDefault="0005029D" w:rsidP="0005029D"/>
    <w:p w14:paraId="5C67F20E" w14:textId="77777777" w:rsidR="0005029D" w:rsidRDefault="0005029D" w:rsidP="0005029D">
      <w:r>
        <w:rPr>
          <w:rFonts w:hint="eastAsia"/>
        </w:rPr>
        <w:t xml:space="preserve">중간에 프롬프트에서 </w:t>
      </w:r>
      <w:r>
        <w:t>Y</w:t>
      </w:r>
      <w:r>
        <w:rPr>
          <w:rFonts w:hint="eastAsia"/>
        </w:rPr>
        <w:t>를 입력한다.</w:t>
      </w:r>
    </w:p>
    <w:p w14:paraId="1ABDE864" w14:textId="77777777" w:rsidR="0005029D" w:rsidRDefault="0005029D" w:rsidP="0005029D"/>
    <w:p w14:paraId="02890DFD" w14:textId="77777777" w:rsidR="0005029D" w:rsidRDefault="0005029D" w:rsidP="0005029D">
      <w:r w:rsidRPr="00D17AED">
        <w:rPr>
          <w:noProof/>
        </w:rPr>
        <w:drawing>
          <wp:inline distT="0" distB="0" distL="0" distR="0" wp14:anchorId="7C8577A6" wp14:editId="274C1750">
            <wp:extent cx="3136900" cy="3750260"/>
            <wp:effectExtent l="0" t="0" r="635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53959" cy="377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453A" w14:textId="77777777" w:rsidR="0005029D" w:rsidRDefault="0005029D" w:rsidP="0005029D">
      <w:r>
        <w:rPr>
          <w:rFonts w:hint="eastAsia"/>
        </w:rPr>
        <w:t xml:space="preserve">내 </w:t>
      </w:r>
      <w:r>
        <w:t xml:space="preserve">google </w:t>
      </w:r>
      <w:r>
        <w:rPr>
          <w:rFonts w:hint="eastAsia"/>
        </w:rPr>
        <w:t>계정 선택</w:t>
      </w:r>
    </w:p>
    <w:p w14:paraId="5C6EA341" w14:textId="77777777" w:rsidR="0005029D" w:rsidRDefault="0005029D" w:rsidP="0005029D"/>
    <w:p w14:paraId="1B79D5A6" w14:textId="77777777" w:rsidR="0005029D" w:rsidRDefault="0005029D" w:rsidP="0005029D">
      <w:r w:rsidRPr="00C54147">
        <w:rPr>
          <w:noProof/>
        </w:rPr>
        <w:lastRenderedPageBreak/>
        <w:drawing>
          <wp:inline distT="0" distB="0" distL="0" distR="0" wp14:anchorId="2D272338" wp14:editId="517ED5F0">
            <wp:extent cx="2651766" cy="4730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8522" cy="474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FD66" w14:textId="77777777" w:rsidR="0005029D" w:rsidRDefault="0005029D" w:rsidP="0005029D">
      <w:r>
        <w:rPr>
          <w:rFonts w:hint="eastAsia"/>
        </w:rPr>
        <w:t>허용 클릭</w:t>
      </w:r>
    </w:p>
    <w:p w14:paraId="7CD6FF74" w14:textId="77777777" w:rsidR="0005029D" w:rsidRDefault="0005029D" w:rsidP="0005029D"/>
    <w:p w14:paraId="5F12F754" w14:textId="6307DF6E" w:rsidR="0005029D" w:rsidRDefault="0005029D" w:rsidP="0005029D">
      <w:r w:rsidRPr="00CD3D61">
        <w:rPr>
          <w:noProof/>
        </w:rPr>
        <w:drawing>
          <wp:inline distT="0" distB="0" distL="0" distR="0" wp14:anchorId="09E233AE" wp14:editId="45E5455F">
            <wp:extent cx="3003550" cy="1477156"/>
            <wp:effectExtent l="0" t="0" r="635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2032" cy="148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4AD2" w14:textId="77777777" w:rsidR="0005029D" w:rsidRDefault="0005029D" w:rsidP="0005029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5029D" w14:paraId="2C82808E" w14:textId="77777777" w:rsidTr="00FE3451">
        <w:tc>
          <w:tcPr>
            <w:tcW w:w="10456" w:type="dxa"/>
          </w:tcPr>
          <w:p w14:paraId="2DEE5D6A" w14:textId="77777777" w:rsidR="0005029D" w:rsidRDefault="0005029D" w:rsidP="00FE3451">
            <w:r w:rsidRPr="001E070B">
              <w:rPr>
                <w:noProof/>
              </w:rPr>
              <w:drawing>
                <wp:inline distT="0" distB="0" distL="0" distR="0" wp14:anchorId="07A318F8" wp14:editId="17019233">
                  <wp:extent cx="6645910" cy="2214880"/>
                  <wp:effectExtent l="0" t="0" r="254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21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8A8148" w14:textId="77777777" w:rsidR="0005029D" w:rsidRDefault="0005029D" w:rsidP="0005029D">
      <w:r>
        <w:rPr>
          <w:rFonts w:hint="eastAsia"/>
        </w:rPr>
        <w:t>로그인 성공</w:t>
      </w:r>
    </w:p>
    <w:p w14:paraId="4D8E7BC0" w14:textId="77777777" w:rsidR="0005029D" w:rsidRDefault="0005029D" w:rsidP="0005029D"/>
    <w:p w14:paraId="6E2E515C" w14:textId="77777777" w:rsidR="0005029D" w:rsidRDefault="0005029D" w:rsidP="0005029D"/>
    <w:p w14:paraId="01F423BF" w14:textId="77777777" w:rsidR="0005029D" w:rsidRDefault="0005029D" w:rsidP="00C779C5">
      <w:pPr>
        <w:pStyle w:val="Heading3"/>
      </w:pPr>
      <w:r>
        <w:lastRenderedPageBreak/>
        <w:t xml:space="preserve">firebase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  <w:r>
        <w:rPr>
          <w:rFonts w:hint="eastAsia"/>
        </w:rPr>
        <w:t xml:space="preserve"> </w:t>
      </w:r>
      <w:r>
        <w:rPr>
          <w:rFonts w:hint="eastAsia"/>
        </w:rPr>
        <w:t>보기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5029D" w14:paraId="7EFA33EC" w14:textId="77777777" w:rsidTr="00FE3451">
        <w:tc>
          <w:tcPr>
            <w:tcW w:w="10456" w:type="dxa"/>
          </w:tcPr>
          <w:p w14:paraId="0E0C0A77" w14:textId="77777777" w:rsidR="0005029D" w:rsidRPr="00EA4E02" w:rsidRDefault="0005029D" w:rsidP="00FE3451">
            <w:pPr>
              <w:wordWrap/>
              <w:adjustRightInd w:val="0"/>
              <w:jc w:val="left"/>
            </w:pPr>
            <w:r w:rsidRPr="00EA4E02">
              <w:t>firebase projects:list</w:t>
            </w:r>
          </w:p>
        </w:tc>
      </w:tr>
    </w:tbl>
    <w:p w14:paraId="5FA6DA85" w14:textId="77777777" w:rsidR="0005029D" w:rsidRDefault="0005029D" w:rsidP="0005029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5029D" w14:paraId="45B7FE82" w14:textId="77777777" w:rsidTr="00FE3451">
        <w:tc>
          <w:tcPr>
            <w:tcW w:w="10456" w:type="dxa"/>
          </w:tcPr>
          <w:p w14:paraId="1F1A0ED7" w14:textId="77777777" w:rsidR="0005029D" w:rsidRDefault="0005029D" w:rsidP="00FE3451">
            <w:r w:rsidRPr="00C71380">
              <w:rPr>
                <w:noProof/>
              </w:rPr>
              <w:drawing>
                <wp:inline distT="0" distB="0" distL="0" distR="0" wp14:anchorId="32527988" wp14:editId="210D296E">
                  <wp:extent cx="3406434" cy="1828800"/>
                  <wp:effectExtent l="0" t="0" r="381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910" cy="1835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ABA81A" w14:textId="74616FB1" w:rsidR="0005029D" w:rsidRDefault="001D7DB9" w:rsidP="0005029D">
      <w:r>
        <w:rPr>
          <w:rFonts w:hint="eastAsia"/>
        </w:rPr>
        <w:t>f</w:t>
      </w:r>
      <w:r>
        <w:t xml:space="preserve">irebase </w:t>
      </w:r>
      <w:r>
        <w:rPr>
          <w:rFonts w:hint="eastAsia"/>
        </w:rPr>
        <w:t>서버에 생성한 프로젝트 목록을 보여준다.</w:t>
      </w:r>
    </w:p>
    <w:p w14:paraId="5906C7F8" w14:textId="77777777" w:rsidR="001D7DB9" w:rsidRDefault="001D7DB9" w:rsidP="0005029D"/>
    <w:p w14:paraId="5A5CD658" w14:textId="77777777" w:rsidR="0005029D" w:rsidRDefault="0005029D" w:rsidP="0005029D"/>
    <w:p w14:paraId="3697D333" w14:textId="77777777" w:rsidR="0005029D" w:rsidRDefault="0005029D" w:rsidP="0005029D"/>
    <w:p w14:paraId="798E0E36" w14:textId="77777777" w:rsidR="0005029D" w:rsidRDefault="0005029D" w:rsidP="0005029D"/>
    <w:p w14:paraId="2A561DA7" w14:textId="77777777" w:rsidR="0005029D" w:rsidRDefault="0005029D" w:rsidP="00A33194"/>
    <w:p w14:paraId="05D71DC8" w14:textId="71DA81A0" w:rsidR="00E55708" w:rsidRDefault="00E55708" w:rsidP="00A33194"/>
    <w:p w14:paraId="66ABBFF3" w14:textId="6B42BADE" w:rsidR="00B654C1" w:rsidRDefault="00B654C1" w:rsidP="00A33194"/>
    <w:p w14:paraId="7A07BB59" w14:textId="15AB4A55" w:rsidR="00B654C1" w:rsidRDefault="00B654C1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674F623D" w14:textId="3078858D" w:rsidR="00B654C1" w:rsidRDefault="00CA36C0" w:rsidP="00B654C1">
      <w:pPr>
        <w:pStyle w:val="Heading1"/>
      </w:pPr>
      <w:bookmarkStart w:id="7" w:name="_Toc37683193"/>
      <w:r>
        <w:rPr>
          <w:rFonts w:hint="eastAsia"/>
        </w:rPr>
        <w:lastRenderedPageBreak/>
        <w:t>소스코드</w:t>
      </w:r>
      <w:r>
        <w:rPr>
          <w:rFonts w:hint="eastAsia"/>
        </w:rPr>
        <w:t xml:space="preserve"> </w:t>
      </w:r>
      <w:r w:rsidR="004F0938">
        <w:rPr>
          <w:rFonts w:hint="eastAsia"/>
        </w:rPr>
        <w:t>프로젝트</w:t>
      </w:r>
      <w:r w:rsidR="004F0938">
        <w:rPr>
          <w:rFonts w:hint="eastAsia"/>
        </w:rPr>
        <w:t xml:space="preserve"> </w:t>
      </w:r>
      <w:r w:rsidR="004F0938">
        <w:rPr>
          <w:rFonts w:hint="eastAsia"/>
        </w:rPr>
        <w:t>생성</w:t>
      </w:r>
      <w:bookmarkEnd w:id="7"/>
    </w:p>
    <w:p w14:paraId="5711A1FD" w14:textId="6C7A184F" w:rsidR="004F0938" w:rsidRDefault="004F0938" w:rsidP="004F0938"/>
    <w:p w14:paraId="23036D56" w14:textId="35AE3044" w:rsidR="004C55EC" w:rsidRDefault="004C55EC" w:rsidP="004F0938">
      <w:r>
        <w:rPr>
          <w:rFonts w:hint="eastAsia"/>
        </w:rPr>
        <w:t>v</w:t>
      </w:r>
      <w:r>
        <w:t xml:space="preserve">ue.js </w:t>
      </w:r>
      <w:r>
        <w:rPr>
          <w:rFonts w:hint="eastAsia"/>
        </w:rPr>
        <w:t>예제들을 실행해</w:t>
      </w:r>
      <w:r w:rsidR="004F1D18">
        <w:rPr>
          <w:rFonts w:hint="eastAsia"/>
        </w:rPr>
        <w:t xml:space="preserve"> 보기위한 간단한 </w:t>
      </w:r>
      <w:r w:rsidR="0000441E">
        <w:rPr>
          <w:rFonts w:hint="eastAsia"/>
        </w:rPr>
        <w:t xml:space="preserve">웹앱 </w:t>
      </w:r>
      <w:r>
        <w:rPr>
          <w:rFonts w:hint="eastAsia"/>
        </w:rPr>
        <w:t>프로젝트를 생성하자.</w:t>
      </w:r>
    </w:p>
    <w:p w14:paraId="66125E5D" w14:textId="40D89048" w:rsidR="004C55EC" w:rsidRDefault="0000441E" w:rsidP="004F0938">
      <w:r>
        <w:rPr>
          <w:rFonts w:hint="eastAsia"/>
        </w:rPr>
        <w:t xml:space="preserve">이 웹앱 프로젝트를 </w:t>
      </w:r>
      <w:r>
        <w:t xml:space="preserve">firebase </w:t>
      </w:r>
      <w:r>
        <w:rPr>
          <w:rFonts w:hint="eastAsia"/>
        </w:rPr>
        <w:t xml:space="preserve">서버의 </w:t>
      </w:r>
      <w:r>
        <w:t xml:space="preserve">hosting </w:t>
      </w:r>
      <w:r>
        <w:rPr>
          <w:rFonts w:hint="eastAsia"/>
        </w:rPr>
        <w:t>서비스에 설치할 예정이다.</w:t>
      </w:r>
    </w:p>
    <w:p w14:paraId="4F23E070" w14:textId="2E661110" w:rsidR="0000441E" w:rsidRDefault="0000441E" w:rsidP="004F0938"/>
    <w:p w14:paraId="1CA96DA1" w14:textId="77777777" w:rsidR="0000441E" w:rsidRPr="004F0938" w:rsidRDefault="0000441E" w:rsidP="004F0938"/>
    <w:p w14:paraId="0E1E1626" w14:textId="1B7D93CE" w:rsidR="00B654C1" w:rsidRDefault="004E5321" w:rsidP="004E5321">
      <w:pPr>
        <w:pStyle w:val="Heading2"/>
      </w:pPr>
      <w:bookmarkStart w:id="8" w:name="_Toc37683194"/>
      <w:r>
        <w:rPr>
          <w:rFonts w:hint="eastAsia"/>
        </w:rPr>
        <w:t>프로젝트 디렉토리 생성</w:t>
      </w:r>
      <w:bookmarkEnd w:id="8"/>
    </w:p>
    <w:p w14:paraId="3B9C1629" w14:textId="16E8D31E" w:rsidR="004E5321" w:rsidRDefault="004E5321" w:rsidP="004E5321"/>
    <w:p w14:paraId="7CF7D71F" w14:textId="55975B1D" w:rsidR="004E5321" w:rsidRDefault="004E5321" w:rsidP="004E5321">
      <w:r>
        <w:rPr>
          <w:rFonts w:hint="eastAsia"/>
        </w:rPr>
        <w:t>프로젝트</w:t>
      </w:r>
      <w:r w:rsidR="00491514">
        <w:rPr>
          <w:rFonts w:hint="eastAsia"/>
        </w:rPr>
        <w:t>를 만들기에 적당한 디렉토리</w:t>
      </w:r>
      <w:r w:rsidR="00F10544">
        <w:rPr>
          <w:rFonts w:hint="eastAsia"/>
        </w:rPr>
        <w:t>로 이동하자.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91514" w14:paraId="3ECA8E27" w14:textId="77777777" w:rsidTr="00491514">
        <w:tc>
          <w:tcPr>
            <w:tcW w:w="10456" w:type="dxa"/>
          </w:tcPr>
          <w:p w14:paraId="6BA89E37" w14:textId="6A07095A" w:rsidR="00491514" w:rsidRDefault="00491514" w:rsidP="004E5321">
            <w:r>
              <w:rPr>
                <w:rFonts w:hint="eastAsia"/>
              </w:rPr>
              <w:t>c</w:t>
            </w:r>
            <w:r>
              <w:t>d /c/PJ</w:t>
            </w:r>
            <w:r w:rsidR="00F10544">
              <w:t>/vue</w:t>
            </w:r>
          </w:p>
        </w:tc>
      </w:tr>
    </w:tbl>
    <w:p w14:paraId="3E1B8365" w14:textId="2AFEAECB" w:rsidR="00491514" w:rsidRDefault="00491514" w:rsidP="004E5321"/>
    <w:p w14:paraId="07846735" w14:textId="516A3305" w:rsidR="00F10544" w:rsidRDefault="00CC11CE" w:rsidP="004E5321">
      <w:r>
        <w:rPr>
          <w:rFonts w:hint="eastAsia"/>
        </w:rPr>
        <w:t>적당한 이름의 프로젝트 디렉토리를 만들자.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C11CE" w14:paraId="530BA229" w14:textId="77777777" w:rsidTr="00CC11CE">
        <w:tc>
          <w:tcPr>
            <w:tcW w:w="10456" w:type="dxa"/>
          </w:tcPr>
          <w:p w14:paraId="161231C2" w14:textId="73950E06" w:rsidR="00CC11CE" w:rsidRDefault="00CC11CE" w:rsidP="004E5321">
            <w:r>
              <w:rPr>
                <w:rFonts w:hint="eastAsia"/>
              </w:rPr>
              <w:t>m</w:t>
            </w:r>
            <w:r>
              <w:t>kdir skhu-lsj</w:t>
            </w:r>
          </w:p>
        </w:tc>
      </w:tr>
    </w:tbl>
    <w:p w14:paraId="72342DB1" w14:textId="671C35D9" w:rsidR="00CC11CE" w:rsidRDefault="00096552" w:rsidP="004E5321">
      <w:r>
        <w:rPr>
          <w:rFonts w:hint="eastAsia"/>
        </w:rPr>
        <w:t>자신만의</w:t>
      </w:r>
      <w:r>
        <w:t xml:space="preserve"> </w:t>
      </w:r>
      <w:r>
        <w:rPr>
          <w:rFonts w:hint="eastAsia"/>
        </w:rPr>
        <w:t>프로젝트 이름을 사용하자.</w:t>
      </w:r>
    </w:p>
    <w:p w14:paraId="404AA717" w14:textId="204372B0" w:rsidR="00096552" w:rsidRDefault="00096552" w:rsidP="004E5321">
      <w:r>
        <w:rPr>
          <w:rFonts w:hint="eastAsia"/>
        </w:rPr>
        <w:t>f</w:t>
      </w:r>
      <w:r>
        <w:t xml:space="preserve">irebase </w:t>
      </w:r>
      <w:r>
        <w:rPr>
          <w:rFonts w:hint="eastAsia"/>
        </w:rPr>
        <w:t>프로젝트 이름과 동일한 이름을 사용해도 좋다.</w:t>
      </w:r>
    </w:p>
    <w:p w14:paraId="1A4E5284" w14:textId="77777777" w:rsidR="00B568E5" w:rsidRDefault="00B568E5" w:rsidP="004E532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568E5" w14:paraId="11A452B6" w14:textId="77777777" w:rsidTr="00B568E5">
        <w:tc>
          <w:tcPr>
            <w:tcW w:w="10456" w:type="dxa"/>
          </w:tcPr>
          <w:p w14:paraId="6D6332E4" w14:textId="42B0EA77" w:rsidR="00B568E5" w:rsidRDefault="00B568E5" w:rsidP="004E5321">
            <w:r w:rsidRPr="00B568E5">
              <w:rPr>
                <w:noProof/>
              </w:rPr>
              <w:drawing>
                <wp:inline distT="0" distB="0" distL="0" distR="0" wp14:anchorId="181FAAA1" wp14:editId="3D8C6C2E">
                  <wp:extent cx="2146300" cy="1267093"/>
                  <wp:effectExtent l="0" t="0" r="6350" b="952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123" cy="1269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4E6216" w14:textId="3890C39A" w:rsidR="00B654C1" w:rsidRDefault="00B654C1" w:rsidP="00A33194"/>
    <w:p w14:paraId="3358E64A" w14:textId="04CF46B5" w:rsidR="001A7803" w:rsidRDefault="00A25BAC" w:rsidP="001A7803">
      <w:pPr>
        <w:pStyle w:val="Heading2"/>
      </w:pPr>
      <w:bookmarkStart w:id="9" w:name="_Toc35768784"/>
      <w:bookmarkStart w:id="10" w:name="_Toc37683195"/>
      <w:r>
        <w:rPr>
          <w:rFonts w:hint="eastAsia"/>
        </w:rPr>
        <w:t>프로젝트 설정 파일(p</w:t>
      </w:r>
      <w:r>
        <w:t>ackage.json</w:t>
      </w:r>
      <w:bookmarkEnd w:id="9"/>
      <w:r>
        <w:t xml:space="preserve">) </w:t>
      </w:r>
      <w:r>
        <w:rPr>
          <w:rFonts w:hint="eastAsia"/>
        </w:rPr>
        <w:t>생성</w:t>
      </w:r>
      <w:bookmarkEnd w:id="10"/>
    </w:p>
    <w:p w14:paraId="315CC770" w14:textId="117AF292" w:rsidR="00FE4647" w:rsidRDefault="0003219E" w:rsidP="00FE4647">
      <w:r>
        <w:t>javascript</w:t>
      </w:r>
      <w:r w:rsidR="00FE4647">
        <w:t xml:space="preserve"> </w:t>
      </w:r>
      <w:r w:rsidR="00FE4647">
        <w:rPr>
          <w:rFonts w:hint="eastAsia"/>
        </w:rPr>
        <w:t>프로젝트</w:t>
      </w:r>
      <w:r w:rsidR="005B37BC">
        <w:rPr>
          <w:rFonts w:hint="eastAsia"/>
        </w:rPr>
        <w:t>(</w:t>
      </w:r>
      <w:r w:rsidR="005B37BC">
        <w:t xml:space="preserve">node.js </w:t>
      </w:r>
      <w:r w:rsidR="005B37BC">
        <w:rPr>
          <w:rFonts w:hint="eastAsia"/>
        </w:rPr>
        <w:t>프로젝트)</w:t>
      </w:r>
      <w:r w:rsidR="00FE4647">
        <w:rPr>
          <w:rFonts w:hint="eastAsia"/>
        </w:rPr>
        <w:t xml:space="preserve">의 설정 파일은 </w:t>
      </w:r>
      <w:r w:rsidR="00FE4647">
        <w:t xml:space="preserve">package.json </w:t>
      </w:r>
      <w:r w:rsidR="00FE4647">
        <w:rPr>
          <w:rFonts w:hint="eastAsia"/>
        </w:rPr>
        <w:t>파일이다.</w:t>
      </w:r>
    </w:p>
    <w:p w14:paraId="24ACACA9" w14:textId="5C209C2A" w:rsidR="001A7803" w:rsidRDefault="00CF53BA" w:rsidP="001A7803">
      <w:r>
        <w:rPr>
          <w:rFonts w:hint="eastAsia"/>
        </w:rPr>
        <w:t>아래 명령을 실행하여 이 파일을 생성하자.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F53BA" w14:paraId="2EA0C692" w14:textId="77777777" w:rsidTr="00FE3451">
        <w:tc>
          <w:tcPr>
            <w:tcW w:w="10456" w:type="dxa"/>
          </w:tcPr>
          <w:p w14:paraId="37E38637" w14:textId="77777777" w:rsidR="00CF53BA" w:rsidRDefault="00CF53BA" w:rsidP="00FE3451">
            <w:r>
              <w:rPr>
                <w:rFonts w:hint="eastAsia"/>
              </w:rPr>
              <w:t>n</w:t>
            </w:r>
            <w:r>
              <w:t>pm init -yes</w:t>
            </w:r>
          </w:p>
        </w:tc>
      </w:tr>
    </w:tbl>
    <w:p w14:paraId="6520D6F6" w14:textId="42CE7A63" w:rsidR="00CF53BA" w:rsidRDefault="0059438A" w:rsidP="001A7803">
      <w:r>
        <w:rPr>
          <w:rFonts w:hint="eastAsia"/>
        </w:rPr>
        <w:t>주의 사항</w:t>
      </w:r>
      <w:r w:rsidR="008D6830">
        <w:rPr>
          <w:rFonts w:hint="eastAsia"/>
        </w:rPr>
        <w:t>:</w:t>
      </w:r>
      <w:r>
        <w:rPr>
          <w:rFonts w:hint="eastAsia"/>
        </w:rPr>
        <w:t xml:space="preserve"> 프로젝트 폴더에서 이 명령을 실행해야 한다.</w:t>
      </w:r>
    </w:p>
    <w:p w14:paraId="2F3C0EFB" w14:textId="2E1772B9" w:rsidR="0059438A" w:rsidRPr="00E73551" w:rsidRDefault="0059438A" w:rsidP="001A780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74531" w14:paraId="6DB7ECC7" w14:textId="77777777" w:rsidTr="00674531">
        <w:tc>
          <w:tcPr>
            <w:tcW w:w="10456" w:type="dxa"/>
          </w:tcPr>
          <w:p w14:paraId="1D374DFF" w14:textId="67E827C5" w:rsidR="00674531" w:rsidRDefault="00674531" w:rsidP="001A7803">
            <w:r w:rsidRPr="00674531">
              <w:rPr>
                <w:noProof/>
              </w:rPr>
              <w:drawing>
                <wp:inline distT="0" distB="0" distL="0" distR="0" wp14:anchorId="504A9DE3" wp14:editId="6A0DE3BA">
                  <wp:extent cx="3392361" cy="299085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6685" cy="2994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98FE3E" w14:textId="1400AABA" w:rsidR="00052B22" w:rsidRDefault="00052B22" w:rsidP="001A7803"/>
    <w:p w14:paraId="78A2551E" w14:textId="77777777" w:rsidR="00E73551" w:rsidRDefault="00E73551" w:rsidP="001A7803"/>
    <w:p w14:paraId="1F6C7619" w14:textId="77777777" w:rsidR="00052B22" w:rsidRDefault="00052B22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20256AC2" w14:textId="77777777" w:rsidR="00052B22" w:rsidRDefault="00052B22" w:rsidP="00052B22">
      <w:pPr>
        <w:pStyle w:val="Heading2"/>
      </w:pPr>
      <w:bookmarkStart w:id="11" w:name="_Toc35768785"/>
      <w:bookmarkStart w:id="12" w:name="_Toc37683196"/>
      <w:r>
        <w:lastRenderedPageBreak/>
        <w:t xml:space="preserve">eslint </w:t>
      </w:r>
      <w:r>
        <w:rPr>
          <w:rFonts w:hint="eastAsia"/>
        </w:rPr>
        <w:t>설정 파일 생성</w:t>
      </w:r>
      <w:bookmarkEnd w:id="11"/>
      <w:bookmarkEnd w:id="12"/>
    </w:p>
    <w:p w14:paraId="567D5AC2" w14:textId="7A078E90" w:rsidR="00052B22" w:rsidRDefault="00052B22" w:rsidP="00052B22"/>
    <w:p w14:paraId="0EF52D24" w14:textId="5C8AC10E" w:rsidR="00864104" w:rsidRDefault="00167A13" w:rsidP="00052B22">
      <w:r>
        <w:t>eslint</w:t>
      </w:r>
      <w:r>
        <w:rPr>
          <w:rFonts w:hint="eastAsia"/>
        </w:rPr>
        <w:t xml:space="preserve">는 </w:t>
      </w:r>
      <w:r w:rsidR="00864104">
        <w:rPr>
          <w:rFonts w:hint="eastAsia"/>
        </w:rPr>
        <w:t>j</w:t>
      </w:r>
      <w:r w:rsidR="00864104">
        <w:t xml:space="preserve">avascript </w:t>
      </w:r>
      <w:r w:rsidR="00864104">
        <w:rPr>
          <w:rFonts w:hint="eastAsia"/>
        </w:rPr>
        <w:t>소스 코드의 오류를 찾아</w:t>
      </w:r>
      <w:r>
        <w:rPr>
          <w:rFonts w:hint="eastAsia"/>
        </w:rPr>
        <w:t>준다.</w:t>
      </w:r>
    </w:p>
    <w:p w14:paraId="521D0DAD" w14:textId="24911449" w:rsidR="0064783D" w:rsidRDefault="0064783D" w:rsidP="00052B22">
      <w:r>
        <w:rPr>
          <w:rFonts w:hint="eastAsia"/>
        </w:rPr>
        <w:t>프로젝트에서 e</w:t>
      </w:r>
      <w:r>
        <w:t>slint</w:t>
      </w:r>
      <w:r>
        <w:rPr>
          <w:rFonts w:hint="eastAsia"/>
        </w:rPr>
        <w:t>의 기능을 이용할 수 있으려면,</w:t>
      </w:r>
      <w:r>
        <w:t xml:space="preserve"> eslint </w:t>
      </w:r>
      <w:r>
        <w:rPr>
          <w:rFonts w:hint="eastAsia"/>
        </w:rPr>
        <w:t>설정 파일</w:t>
      </w:r>
      <w:r w:rsidR="00E30155">
        <w:rPr>
          <w:rFonts w:hint="eastAsia"/>
        </w:rPr>
        <w:t>이 필요하다.</w:t>
      </w:r>
    </w:p>
    <w:p w14:paraId="220FACDB" w14:textId="683C3633" w:rsidR="00052B22" w:rsidRDefault="00052B22" w:rsidP="00052B22">
      <w:r>
        <w:rPr>
          <w:rFonts w:hint="eastAsia"/>
        </w:rPr>
        <w:t xml:space="preserve">프로젝트 폴더에 </w:t>
      </w:r>
      <w:r>
        <w:t xml:space="preserve">eslint </w:t>
      </w:r>
      <w:r>
        <w:rPr>
          <w:rFonts w:hint="eastAsia"/>
        </w:rPr>
        <w:t xml:space="preserve">설정 파일을 </w:t>
      </w:r>
      <w:r w:rsidR="001E7B15">
        <w:rPr>
          <w:rFonts w:hint="eastAsia"/>
        </w:rPr>
        <w:t>만들자</w:t>
      </w:r>
      <w:r>
        <w:rPr>
          <w:rFonts w:hint="eastAsia"/>
        </w:rPr>
        <w:t>.</w:t>
      </w:r>
    </w:p>
    <w:p w14:paraId="4E670202" w14:textId="77777777" w:rsidR="00052B22" w:rsidRDefault="00052B22" w:rsidP="00052B22">
      <w:r>
        <w:rPr>
          <w:rFonts w:hint="eastAsia"/>
        </w:rPr>
        <w:t>e</w:t>
      </w:r>
      <w:r>
        <w:t xml:space="preserve">slint </w:t>
      </w:r>
      <w:r>
        <w:rPr>
          <w:rFonts w:hint="eastAsia"/>
        </w:rPr>
        <w:t xml:space="preserve">설정 파일은 </w:t>
      </w:r>
      <w:r>
        <w:t xml:space="preserve">.eslintrc </w:t>
      </w:r>
      <w:r>
        <w:rPr>
          <w:rFonts w:hint="eastAsia"/>
        </w:rPr>
        <w:t>이다.</w:t>
      </w:r>
    </w:p>
    <w:p w14:paraId="60C4E642" w14:textId="77777777" w:rsidR="00052B22" w:rsidRDefault="00052B22" w:rsidP="00052B22"/>
    <w:p w14:paraId="484A5B69" w14:textId="28C65588" w:rsidR="00052B22" w:rsidRPr="003F0C8B" w:rsidRDefault="00052B22" w:rsidP="00052B22">
      <w:r>
        <w:rPr>
          <w:rFonts w:hint="eastAsia"/>
        </w:rPr>
        <w:t>프로젝트 폴더에서 아래 명령을 실행</w:t>
      </w:r>
      <w:r w:rsidR="001C6284">
        <w:rPr>
          <w:rFonts w:hint="eastAsia"/>
        </w:rPr>
        <w:t>하자.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52B22" w14:paraId="41CCCBFE" w14:textId="77777777" w:rsidTr="00FE3451">
        <w:tc>
          <w:tcPr>
            <w:tcW w:w="10456" w:type="dxa"/>
          </w:tcPr>
          <w:p w14:paraId="67A1B5EA" w14:textId="77777777" w:rsidR="00052B22" w:rsidRDefault="00052B22" w:rsidP="00FE3451">
            <w:r>
              <w:rPr>
                <w:rFonts w:hint="eastAsia"/>
              </w:rPr>
              <w:t>eslint</w:t>
            </w:r>
            <w:r>
              <w:t xml:space="preserve"> --init</w:t>
            </w:r>
          </w:p>
        </w:tc>
      </w:tr>
    </w:tbl>
    <w:p w14:paraId="68BA9E05" w14:textId="28E75995" w:rsidR="00052B22" w:rsidRDefault="00052B22" w:rsidP="00052B22"/>
    <w:p w14:paraId="0E4A2D31" w14:textId="28A42AD8" w:rsidR="00236813" w:rsidRDefault="00236813" w:rsidP="00236813">
      <w:r>
        <w:t>visual studio code</w:t>
      </w:r>
      <w:r>
        <w:rPr>
          <w:rFonts w:hint="eastAsia"/>
        </w:rPr>
        <w:t xml:space="preserve">의 터미널 창의 </w:t>
      </w:r>
      <w:r>
        <w:t xml:space="preserve">bash </w:t>
      </w:r>
      <w:r>
        <w:rPr>
          <w:rFonts w:hint="eastAsia"/>
        </w:rPr>
        <w:t xml:space="preserve">쉘에서 </w:t>
      </w:r>
      <w:r w:rsidR="001E7B15">
        <w:rPr>
          <w:rFonts w:hint="eastAsia"/>
        </w:rPr>
        <w:t>위 명령을 실행해야 한다.</w:t>
      </w:r>
    </w:p>
    <w:p w14:paraId="53713ED0" w14:textId="4D96EEE9" w:rsidR="00236813" w:rsidRPr="00FD297A" w:rsidRDefault="00236813" w:rsidP="00236813">
      <w:r>
        <w:rPr>
          <w:rFonts w:hint="eastAsia"/>
        </w:rPr>
        <w:t>그렇지 않으면,</w:t>
      </w:r>
      <w:r>
        <w:t xml:space="preserve"> </w:t>
      </w:r>
      <w:r w:rsidR="00EE3E72">
        <w:rPr>
          <w:rFonts w:hint="eastAsia"/>
        </w:rPr>
        <w:t>화살표 키가 제대로 작동하지 않을 수 있다.</w:t>
      </w:r>
    </w:p>
    <w:p w14:paraId="4E64666B" w14:textId="77777777" w:rsidR="00236813" w:rsidRPr="00236813" w:rsidRDefault="00236813" w:rsidP="00052B2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6284" w14:paraId="3BD56311" w14:textId="77777777" w:rsidTr="00FE3451">
        <w:trPr>
          <w:trHeight w:val="1428"/>
        </w:trPr>
        <w:tc>
          <w:tcPr>
            <w:tcW w:w="10456" w:type="dxa"/>
          </w:tcPr>
          <w:p w14:paraId="5BCBFDD3" w14:textId="74DCFF08" w:rsidR="001C6284" w:rsidRDefault="00DD2460" w:rsidP="00FE3451">
            <w:r w:rsidRPr="00DD2460">
              <w:rPr>
                <w:noProof/>
              </w:rPr>
              <w:drawing>
                <wp:inline distT="0" distB="0" distL="0" distR="0" wp14:anchorId="5D30BE21" wp14:editId="31FAEB4E">
                  <wp:extent cx="4020111" cy="1105054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111" cy="1105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464DBC" w14:textId="77777777" w:rsidR="001C6284" w:rsidRDefault="001C6284" w:rsidP="001C6284">
      <w:r>
        <w:rPr>
          <w:rFonts w:hint="eastAsia"/>
        </w:rPr>
        <w:t xml:space="preserve">위 아래 화살표 키를 눌러서 </w:t>
      </w:r>
      <w:r>
        <w:t xml:space="preserve">'To check syntax and find problems' </w:t>
      </w:r>
      <w:r>
        <w:rPr>
          <w:rFonts w:hint="eastAsia"/>
        </w:rPr>
        <w:t xml:space="preserve">항목을 선택하고 </w:t>
      </w:r>
    </w:p>
    <w:p w14:paraId="1820CE83" w14:textId="77777777" w:rsidR="001C6284" w:rsidRDefault="001C6284" w:rsidP="001C6284">
      <w:r>
        <w:rPr>
          <w:rFonts w:hint="eastAsia"/>
        </w:rPr>
        <w:t>엔터키 입력</w:t>
      </w:r>
    </w:p>
    <w:p w14:paraId="3D9F2752" w14:textId="77777777" w:rsidR="001C6284" w:rsidRDefault="001C6284" w:rsidP="001C6284"/>
    <w:p w14:paraId="1DB44351" w14:textId="77777777" w:rsidR="001C6284" w:rsidRDefault="001C6284" w:rsidP="001C6284">
      <w:r>
        <w:rPr>
          <w:rFonts w:hint="eastAsia"/>
        </w:rPr>
        <w:t>c</w:t>
      </w:r>
      <w:r>
        <w:t xml:space="preserve">heck syntax      : </w:t>
      </w:r>
      <w:r>
        <w:rPr>
          <w:rFonts w:hint="eastAsia"/>
        </w:rPr>
        <w:t>문법 오류를 검사한다</w:t>
      </w:r>
    </w:p>
    <w:p w14:paraId="27873BB1" w14:textId="77777777" w:rsidR="001C6284" w:rsidRDefault="001C6284" w:rsidP="001C6284">
      <w:r>
        <w:rPr>
          <w:rFonts w:hint="eastAsia"/>
        </w:rPr>
        <w:t>f</w:t>
      </w:r>
      <w:r>
        <w:t xml:space="preserve">ind problems     : </w:t>
      </w:r>
      <w:r>
        <w:rPr>
          <w:rFonts w:hint="eastAsia"/>
        </w:rPr>
        <w:t>흔한 실수를 검사한다</w:t>
      </w:r>
    </w:p>
    <w:p w14:paraId="0A09B0CC" w14:textId="77777777" w:rsidR="001C6284" w:rsidRDefault="001C6284" w:rsidP="001C6284">
      <w:r>
        <w:rPr>
          <w:rFonts w:hint="eastAsia"/>
        </w:rPr>
        <w:t>e</w:t>
      </w:r>
      <w:r>
        <w:t xml:space="preserve">nforce code style: </w:t>
      </w:r>
      <w:r>
        <w:rPr>
          <w:rFonts w:hint="eastAsia"/>
        </w:rPr>
        <w:t>코드 스타일을 검사한다</w:t>
      </w:r>
    </w:p>
    <w:p w14:paraId="30D03E21" w14:textId="77777777" w:rsidR="001C6284" w:rsidRDefault="001C6284" w:rsidP="001C628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6284" w14:paraId="6523852E" w14:textId="77777777" w:rsidTr="00FE3451">
        <w:tc>
          <w:tcPr>
            <w:tcW w:w="10456" w:type="dxa"/>
          </w:tcPr>
          <w:p w14:paraId="3FEC3E6C" w14:textId="4CC4AAD6" w:rsidR="001C6284" w:rsidRDefault="00494BE7" w:rsidP="00FE3451">
            <w:r w:rsidRPr="00494BE7">
              <w:rPr>
                <w:noProof/>
              </w:rPr>
              <w:drawing>
                <wp:inline distT="0" distB="0" distL="0" distR="0" wp14:anchorId="2FDABDEB" wp14:editId="75B4A29B">
                  <wp:extent cx="4915586" cy="1267002"/>
                  <wp:effectExtent l="0" t="0" r="0" b="952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5586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B92EA6" w14:textId="7964DFD8" w:rsidR="001C6284" w:rsidRDefault="00FC46AA" w:rsidP="001C6284">
      <w:r>
        <w:t>Javascript modules (import/export)</w:t>
      </w:r>
      <w:r w:rsidR="001C6284">
        <w:t xml:space="preserve"> </w:t>
      </w:r>
      <w:r w:rsidR="001C6284">
        <w:rPr>
          <w:rFonts w:hint="eastAsia"/>
        </w:rPr>
        <w:t>항목을 선택하고 엔터키 입력</w:t>
      </w:r>
    </w:p>
    <w:p w14:paraId="413F5039" w14:textId="77777777" w:rsidR="001C6284" w:rsidRDefault="001C6284" w:rsidP="001C628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6284" w14:paraId="49DDB580" w14:textId="77777777" w:rsidTr="00FE3451">
        <w:tc>
          <w:tcPr>
            <w:tcW w:w="10456" w:type="dxa"/>
          </w:tcPr>
          <w:p w14:paraId="34F58435" w14:textId="2BCF9DF0" w:rsidR="001C6284" w:rsidRDefault="006C01DF" w:rsidP="00FE3451">
            <w:r w:rsidRPr="006C01DF">
              <w:rPr>
                <w:noProof/>
              </w:rPr>
              <w:drawing>
                <wp:inline distT="0" distB="0" distL="0" distR="0" wp14:anchorId="56EABEE7" wp14:editId="06AA7F09">
                  <wp:extent cx="5449060" cy="1428949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9060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88DDF1" w14:textId="4BD7C8DC" w:rsidR="001C6284" w:rsidRDefault="006C01DF" w:rsidP="001C6284">
      <w:r>
        <w:t>Vue.js</w:t>
      </w:r>
      <w:r w:rsidR="001C6284">
        <w:t xml:space="preserve"> </w:t>
      </w:r>
      <w:r w:rsidR="001C6284">
        <w:rPr>
          <w:rFonts w:hint="eastAsia"/>
        </w:rPr>
        <w:t>항목을 선택하고 엔터키 입력</w:t>
      </w:r>
      <w:r w:rsidR="00F14B8E">
        <w:rPr>
          <w:rFonts w:hint="eastAsia"/>
        </w:rPr>
        <w:t>.</w:t>
      </w:r>
      <w:r w:rsidR="00C847C7">
        <w:t xml:space="preserve"> (Vue.js </w:t>
      </w:r>
      <w:r w:rsidR="00C847C7">
        <w:rPr>
          <w:rFonts w:hint="eastAsia"/>
        </w:rPr>
        <w:t>앱을 만들 것이므로)</w:t>
      </w:r>
    </w:p>
    <w:p w14:paraId="72B75CB6" w14:textId="77777777" w:rsidR="001C6284" w:rsidRDefault="001C6284" w:rsidP="001C628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6284" w14:paraId="04D44A10" w14:textId="77777777" w:rsidTr="00FE3451">
        <w:tc>
          <w:tcPr>
            <w:tcW w:w="10456" w:type="dxa"/>
          </w:tcPr>
          <w:p w14:paraId="7F6C9D1C" w14:textId="425C3AC1" w:rsidR="001C6284" w:rsidRDefault="00DD2C7D" w:rsidP="00FE3451">
            <w:r w:rsidRPr="00DD2C7D">
              <w:rPr>
                <w:noProof/>
              </w:rPr>
              <w:drawing>
                <wp:inline distT="0" distB="0" distL="0" distR="0" wp14:anchorId="6746E8A9" wp14:editId="2658807A">
                  <wp:extent cx="5468113" cy="1114581"/>
                  <wp:effectExtent l="0" t="0" r="0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8113" cy="1114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2A0A46" w14:textId="77777777" w:rsidR="001C6284" w:rsidRDefault="001C6284" w:rsidP="001C6284">
      <w:r>
        <w:rPr>
          <w:rFonts w:hint="eastAsia"/>
        </w:rPr>
        <w:t>N을 입력하고 엔터키 입력</w:t>
      </w:r>
    </w:p>
    <w:p w14:paraId="6AD8FDB0" w14:textId="77777777" w:rsidR="001C6284" w:rsidRDefault="001C6284" w:rsidP="001C6284"/>
    <w:p w14:paraId="2189361C" w14:textId="77777777" w:rsidR="001C6284" w:rsidRDefault="001C6284" w:rsidP="001C6284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27ED9CAD" w14:textId="77777777" w:rsidR="001C6284" w:rsidRDefault="001C6284" w:rsidP="001C628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6284" w14:paraId="603A9FB1" w14:textId="77777777" w:rsidTr="00FE3451">
        <w:tc>
          <w:tcPr>
            <w:tcW w:w="10456" w:type="dxa"/>
          </w:tcPr>
          <w:p w14:paraId="61A05DC8" w14:textId="642BC225" w:rsidR="001C6284" w:rsidRDefault="00A53806" w:rsidP="00FE3451">
            <w:r w:rsidRPr="00A53806">
              <w:rPr>
                <w:noProof/>
              </w:rPr>
              <w:drawing>
                <wp:inline distT="0" distB="0" distL="0" distR="0" wp14:anchorId="7DC3FA53" wp14:editId="62675024">
                  <wp:extent cx="6645910" cy="1580515"/>
                  <wp:effectExtent l="0" t="0" r="2540" b="63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58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0D2191" w14:textId="0864F1E4" w:rsidR="001C6284" w:rsidRDefault="001C6284" w:rsidP="001C6284">
      <w:r>
        <w:t xml:space="preserve">Browser </w:t>
      </w:r>
      <w:r>
        <w:rPr>
          <w:rFonts w:hint="eastAsia"/>
        </w:rPr>
        <w:t>항목</w:t>
      </w:r>
      <w:r w:rsidR="00907512">
        <w:rPr>
          <w:rFonts w:hint="eastAsia"/>
        </w:rPr>
        <w:t>에 별표가 표시된 상태에서</w:t>
      </w:r>
      <w:r w:rsidR="00C847C7">
        <w:rPr>
          <w:rFonts w:hint="eastAsia"/>
        </w:rPr>
        <w:t xml:space="preserve"> </w:t>
      </w:r>
      <w:r w:rsidR="00C847C7">
        <w:t xml:space="preserve">(Vue.js </w:t>
      </w:r>
      <w:r w:rsidR="00C847C7">
        <w:rPr>
          <w:rFonts w:hint="eastAsia"/>
        </w:rPr>
        <w:t>앱은 웹브라우저에서 실행</w:t>
      </w:r>
      <w:r w:rsidR="008B660A">
        <w:rPr>
          <w:rFonts w:hint="eastAsia"/>
        </w:rPr>
        <w:t>되므로</w:t>
      </w:r>
      <w:r w:rsidR="008B660A">
        <w:t>)</w:t>
      </w:r>
    </w:p>
    <w:p w14:paraId="572C086F" w14:textId="77777777" w:rsidR="001C6284" w:rsidRDefault="001C6284" w:rsidP="001C6284">
      <w:r>
        <w:rPr>
          <w:rFonts w:hint="eastAsia"/>
        </w:rPr>
        <w:t>엔터키 입력</w:t>
      </w:r>
    </w:p>
    <w:p w14:paraId="4F4C770B" w14:textId="77777777" w:rsidR="001C6284" w:rsidRDefault="001C6284" w:rsidP="001C6284"/>
    <w:p w14:paraId="56A8F384" w14:textId="77777777" w:rsidR="001C6284" w:rsidRPr="00F83142" w:rsidRDefault="001C6284" w:rsidP="001C628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6284" w14:paraId="63D9644F" w14:textId="77777777" w:rsidTr="00FE3451">
        <w:trPr>
          <w:trHeight w:val="2622"/>
        </w:trPr>
        <w:tc>
          <w:tcPr>
            <w:tcW w:w="10456" w:type="dxa"/>
          </w:tcPr>
          <w:p w14:paraId="2A92FBFA" w14:textId="213788BC" w:rsidR="001C6284" w:rsidRDefault="00F560BE" w:rsidP="00FE3451">
            <w:r w:rsidRPr="00F560BE">
              <w:rPr>
                <w:noProof/>
              </w:rPr>
              <w:drawing>
                <wp:inline distT="0" distB="0" distL="0" distR="0" wp14:anchorId="6A854F7D" wp14:editId="174766C9">
                  <wp:extent cx="5401429" cy="1876687"/>
                  <wp:effectExtent l="0" t="0" r="8890" b="952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429" cy="187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EA1746" w14:textId="77777777" w:rsidR="001C6284" w:rsidRDefault="001C6284" w:rsidP="001C6284">
      <w:r>
        <w:rPr>
          <w:rFonts w:hint="eastAsia"/>
        </w:rPr>
        <w:t>J</w:t>
      </w:r>
      <w:r>
        <w:t xml:space="preserve">SON </w:t>
      </w:r>
      <w:r>
        <w:rPr>
          <w:rFonts w:hint="eastAsia"/>
        </w:rPr>
        <w:t>항목을 선택하고 엔터</w:t>
      </w:r>
    </w:p>
    <w:p w14:paraId="208B937A" w14:textId="77777777" w:rsidR="001C6284" w:rsidRDefault="001C6284" w:rsidP="001C6284">
      <w:r>
        <w:t>(</w:t>
      </w:r>
      <w:r>
        <w:rPr>
          <w:rFonts w:hint="eastAsia"/>
        </w:rPr>
        <w:t>생성될 eslint</w:t>
      </w:r>
      <w:r>
        <w:t xml:space="preserve"> </w:t>
      </w:r>
      <w:r>
        <w:rPr>
          <w:rFonts w:hint="eastAsia"/>
        </w:rPr>
        <w:t>설정 파일의 포맷을 지정한다)</w:t>
      </w:r>
    </w:p>
    <w:p w14:paraId="25A567E5" w14:textId="77777777" w:rsidR="001C6284" w:rsidRDefault="001C6284" w:rsidP="001C6284"/>
    <w:p w14:paraId="558F74FC" w14:textId="77777777" w:rsidR="001C6284" w:rsidRDefault="001C6284" w:rsidP="001C628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6284" w14:paraId="2600D760" w14:textId="77777777" w:rsidTr="00FE3451">
        <w:tc>
          <w:tcPr>
            <w:tcW w:w="10456" w:type="dxa"/>
          </w:tcPr>
          <w:p w14:paraId="7B87DB9C" w14:textId="2A023B33" w:rsidR="001C6284" w:rsidRDefault="0081077C" w:rsidP="00FE3451">
            <w:r w:rsidRPr="0081077C">
              <w:rPr>
                <w:noProof/>
              </w:rPr>
              <w:drawing>
                <wp:inline distT="0" distB="0" distL="0" distR="0" wp14:anchorId="32A5E054" wp14:editId="209BD753">
                  <wp:extent cx="5439534" cy="2267266"/>
                  <wp:effectExtent l="0" t="0" r="889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9534" cy="2267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534057" w14:textId="77777777" w:rsidR="001C6284" w:rsidRDefault="001C6284" w:rsidP="001C6284">
      <w:r>
        <w:t>Y</w:t>
      </w:r>
      <w:r>
        <w:rPr>
          <w:rFonts w:hint="eastAsia"/>
        </w:rPr>
        <w:t>를 입력하고 엔터키 입력</w:t>
      </w:r>
    </w:p>
    <w:p w14:paraId="59D80180" w14:textId="77777777" w:rsidR="001C6284" w:rsidRDefault="001C6284" w:rsidP="001C6284"/>
    <w:p w14:paraId="4EBE78AC" w14:textId="77777777" w:rsidR="001C6284" w:rsidRDefault="001C6284" w:rsidP="001C6284"/>
    <w:p w14:paraId="7C282AE8" w14:textId="3EFD77FC" w:rsidR="001C6284" w:rsidRDefault="001C6284" w:rsidP="001C6284">
      <w:pPr>
        <w:rPr>
          <w:u w:val="single"/>
        </w:rPr>
      </w:pPr>
      <w:r w:rsidRPr="00BB5C44">
        <w:rPr>
          <w:rFonts w:hint="eastAsia"/>
          <w:u w:val="single"/>
        </w:rPr>
        <w:t>위 명령에 의해서,</w:t>
      </w:r>
      <w:r w:rsidRPr="00BB5C44">
        <w:rPr>
          <w:u w:val="single"/>
        </w:rPr>
        <w:t xml:space="preserve"> </w:t>
      </w:r>
      <w:r w:rsidRPr="00BB5C44">
        <w:rPr>
          <w:rFonts w:hint="eastAsia"/>
          <w:u w:val="single"/>
        </w:rPr>
        <w:t>e</w:t>
      </w:r>
      <w:r w:rsidRPr="00BB5C44">
        <w:rPr>
          <w:u w:val="single"/>
        </w:rPr>
        <w:t>slint</w:t>
      </w:r>
      <w:r w:rsidRPr="00BB5C44">
        <w:rPr>
          <w:rFonts w:hint="eastAsia"/>
          <w:u w:val="single"/>
        </w:rPr>
        <w:t>의 설정 파일인 .</w:t>
      </w:r>
      <w:r w:rsidRPr="00BB5C44">
        <w:rPr>
          <w:u w:val="single"/>
        </w:rPr>
        <w:t xml:space="preserve">eslintrc.json </w:t>
      </w:r>
      <w:r w:rsidRPr="00BB5C44">
        <w:rPr>
          <w:rFonts w:hint="eastAsia"/>
          <w:u w:val="single"/>
        </w:rPr>
        <w:t>파일 생성된다.</w:t>
      </w:r>
    </w:p>
    <w:p w14:paraId="1CF0DF48" w14:textId="4E35C5B3" w:rsidR="003270EB" w:rsidRPr="003270EB" w:rsidRDefault="003270EB" w:rsidP="001C6284">
      <w:r w:rsidRPr="003270EB">
        <w:rPr>
          <w:rFonts w:hint="eastAsia"/>
        </w:rPr>
        <w:t>그리고 필요한 j</w:t>
      </w:r>
      <w:r w:rsidRPr="003270EB">
        <w:t xml:space="preserve">avascript </w:t>
      </w:r>
      <w:r w:rsidRPr="003270EB">
        <w:rPr>
          <w:rFonts w:hint="eastAsia"/>
        </w:rPr>
        <w:t>모듈들이</w:t>
      </w:r>
      <w:r w:rsidRPr="003270EB">
        <w:t xml:space="preserve">, </w:t>
      </w:r>
      <w:r w:rsidRPr="003270EB">
        <w:rPr>
          <w:rFonts w:hint="eastAsia"/>
        </w:rPr>
        <w:t xml:space="preserve">프로젝트 폴더의 </w:t>
      </w:r>
      <w:r w:rsidRPr="003270EB">
        <w:t xml:space="preserve">node_modules </w:t>
      </w:r>
      <w:r w:rsidRPr="003270EB">
        <w:rPr>
          <w:rFonts w:hint="eastAsia"/>
        </w:rPr>
        <w:t>폴더 아래에 다운로드 된다.</w:t>
      </w:r>
    </w:p>
    <w:p w14:paraId="2C0310FA" w14:textId="77777777" w:rsidR="001C6284" w:rsidRDefault="001C6284" w:rsidP="001C6284"/>
    <w:p w14:paraId="76B5B6D4" w14:textId="77777777" w:rsidR="00CF53BA" w:rsidRPr="001C6284" w:rsidRDefault="00CF53BA" w:rsidP="001A7803"/>
    <w:p w14:paraId="34C346F1" w14:textId="77777777" w:rsidR="00FE4647" w:rsidRPr="00FE4647" w:rsidRDefault="00FE4647" w:rsidP="001A7803"/>
    <w:p w14:paraId="6B94D501" w14:textId="77777777" w:rsidR="000F30CA" w:rsidRPr="00512169" w:rsidRDefault="000F30CA" w:rsidP="00512169"/>
    <w:p w14:paraId="024D7B0F" w14:textId="65B7C4AE" w:rsidR="00413AF0" w:rsidRDefault="00413AF0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56013D39" w14:textId="7CECC414" w:rsidR="007A7666" w:rsidRDefault="00C21077" w:rsidP="00B13CEC">
      <w:pPr>
        <w:pStyle w:val="Heading2"/>
      </w:pPr>
      <w:bookmarkStart w:id="13" w:name="_Toc37683197"/>
      <w:r>
        <w:rPr>
          <w:rFonts w:hint="eastAsia"/>
        </w:rPr>
        <w:lastRenderedPageBreak/>
        <w:t>f</w:t>
      </w:r>
      <w:r>
        <w:t xml:space="preserve">irebase </w:t>
      </w:r>
      <w:r>
        <w:rPr>
          <w:rFonts w:hint="eastAsia"/>
        </w:rPr>
        <w:t>설정</w:t>
      </w:r>
      <w:r w:rsidR="00347296">
        <w:rPr>
          <w:rFonts w:hint="eastAsia"/>
        </w:rPr>
        <w:t xml:space="preserve"> 파일 생성</w:t>
      </w:r>
      <w:bookmarkEnd w:id="13"/>
    </w:p>
    <w:p w14:paraId="0FA0B453" w14:textId="23328DA0" w:rsidR="00C21077" w:rsidRDefault="00C21077" w:rsidP="00C21077"/>
    <w:p w14:paraId="6F5F94F3" w14:textId="03CA3AF5" w:rsidR="00B603F6" w:rsidRDefault="00C21077" w:rsidP="00C21077">
      <w:r>
        <w:rPr>
          <w:rFonts w:hint="eastAsia"/>
        </w:rPr>
        <w:t>우리</w:t>
      </w:r>
      <w:r w:rsidR="00347296">
        <w:rPr>
          <w:rFonts w:hint="eastAsia"/>
        </w:rPr>
        <w:t xml:space="preserve">의 웹 앱 </w:t>
      </w:r>
      <w:r>
        <w:rPr>
          <w:rFonts w:hint="eastAsia"/>
        </w:rPr>
        <w:t>프로젝트</w:t>
      </w:r>
      <w:r w:rsidR="00B603F6">
        <w:rPr>
          <w:rFonts w:hint="eastAsia"/>
        </w:rPr>
        <w:t xml:space="preserve">에서 </w:t>
      </w:r>
      <w:r>
        <w:t xml:space="preserve">firebase </w:t>
      </w:r>
      <w:r w:rsidR="00B603F6">
        <w:rPr>
          <w:rFonts w:hint="eastAsia"/>
        </w:rPr>
        <w:t>서비스들을 이용</w:t>
      </w:r>
      <w:r w:rsidR="0064783D">
        <w:rPr>
          <w:rFonts w:hint="eastAsia"/>
        </w:rPr>
        <w:t>할 수 있으려면,</w:t>
      </w:r>
      <w:r w:rsidR="0064783D">
        <w:t xml:space="preserve"> </w:t>
      </w:r>
      <w:r w:rsidR="0064783D">
        <w:rPr>
          <w:rFonts w:hint="eastAsia"/>
        </w:rPr>
        <w:t xml:space="preserve">먼저 </w:t>
      </w:r>
      <w:r w:rsidR="00B603F6">
        <w:rPr>
          <w:rFonts w:hint="eastAsia"/>
        </w:rPr>
        <w:t>설정 파일들</w:t>
      </w:r>
      <w:r w:rsidR="0064783D">
        <w:rPr>
          <w:rFonts w:hint="eastAsia"/>
        </w:rPr>
        <w:t>을 만들어야 한다.</w:t>
      </w:r>
    </w:p>
    <w:p w14:paraId="067430B6" w14:textId="44611C62" w:rsidR="005E41CA" w:rsidRDefault="005E41CA" w:rsidP="00C21077">
      <w:r>
        <w:rPr>
          <w:rFonts w:hint="eastAsia"/>
        </w:rPr>
        <w:t>f</w:t>
      </w:r>
      <w:r>
        <w:t xml:space="preserve">irebase cli </w:t>
      </w:r>
      <w:r>
        <w:rPr>
          <w:rFonts w:hint="eastAsia"/>
        </w:rPr>
        <w:t xml:space="preserve">명령을 사용하여 </w:t>
      </w:r>
      <w:r w:rsidR="00A923D3">
        <w:rPr>
          <w:rFonts w:hint="eastAsia"/>
        </w:rPr>
        <w:t xml:space="preserve">설정 파일들을 </w:t>
      </w:r>
      <w:r w:rsidR="0064783D">
        <w:rPr>
          <w:rFonts w:hint="eastAsia"/>
        </w:rPr>
        <w:t>만들자.</w:t>
      </w:r>
    </w:p>
    <w:p w14:paraId="3682780B" w14:textId="46440720" w:rsidR="005E41CA" w:rsidRDefault="005E41CA" w:rsidP="00C21077"/>
    <w:p w14:paraId="60EF334F" w14:textId="7C302F06" w:rsidR="00C21077" w:rsidRDefault="00E073C9" w:rsidP="00C21077">
      <w:r>
        <w:rPr>
          <w:rFonts w:hint="eastAsia"/>
        </w:rPr>
        <w:t>프로젝트 폴더에서 아래 명령을 실행하자.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073C9" w14:paraId="128232FF" w14:textId="77777777" w:rsidTr="00FE3451">
        <w:tc>
          <w:tcPr>
            <w:tcW w:w="10456" w:type="dxa"/>
          </w:tcPr>
          <w:p w14:paraId="228990BC" w14:textId="77777777" w:rsidR="00E073C9" w:rsidRDefault="00E073C9" w:rsidP="00FE3451">
            <w:r>
              <w:rPr>
                <w:rFonts w:hint="eastAsia"/>
              </w:rPr>
              <w:t>f</w:t>
            </w:r>
            <w:r>
              <w:t>irebase init</w:t>
            </w:r>
          </w:p>
        </w:tc>
      </w:tr>
    </w:tbl>
    <w:p w14:paraId="5F88EA18" w14:textId="1E0E5330" w:rsidR="00E073C9" w:rsidRDefault="00E073C9" w:rsidP="00C2107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C05A1" w14:paraId="4ED3FDB3" w14:textId="77777777" w:rsidTr="00DC05A1">
        <w:tc>
          <w:tcPr>
            <w:tcW w:w="10456" w:type="dxa"/>
          </w:tcPr>
          <w:p w14:paraId="7B322C22" w14:textId="59931350" w:rsidR="00DC05A1" w:rsidRDefault="00DC05A1" w:rsidP="00C21077">
            <w:r w:rsidRPr="00DC05A1">
              <w:rPr>
                <w:noProof/>
              </w:rPr>
              <w:drawing>
                <wp:inline distT="0" distB="0" distL="0" distR="0" wp14:anchorId="7A58BC7A" wp14:editId="39437B0C">
                  <wp:extent cx="5182323" cy="3038899"/>
                  <wp:effectExtent l="0" t="0" r="0" b="952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323" cy="3038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9A2637" w14:textId="26045AFC" w:rsidR="00E073C9" w:rsidRDefault="00DC05A1" w:rsidP="00C21077">
      <w:r>
        <w:rPr>
          <w:rFonts w:hint="eastAsia"/>
        </w:rPr>
        <w:t>Y</w:t>
      </w:r>
      <w:r>
        <w:t xml:space="preserve"> </w:t>
      </w:r>
      <w:r>
        <w:rPr>
          <w:rFonts w:hint="eastAsia"/>
        </w:rPr>
        <w:t>입력 후 엔터</w:t>
      </w:r>
      <w:r w:rsidR="009D6D73">
        <w:rPr>
          <w:rFonts w:hint="eastAsia"/>
        </w:rPr>
        <w:t xml:space="preserve"> 키 입력</w:t>
      </w:r>
    </w:p>
    <w:p w14:paraId="25B57D80" w14:textId="6E04D324" w:rsidR="00DC05A1" w:rsidRDefault="00DC05A1" w:rsidP="00C2107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A683B" w14:paraId="5920D6B1" w14:textId="77777777" w:rsidTr="001A683B">
        <w:tc>
          <w:tcPr>
            <w:tcW w:w="10456" w:type="dxa"/>
          </w:tcPr>
          <w:p w14:paraId="10C10D1D" w14:textId="2E352EE9" w:rsidR="001A683B" w:rsidRDefault="00071353" w:rsidP="00C21077">
            <w:r w:rsidRPr="00071353">
              <w:rPr>
                <w:noProof/>
              </w:rPr>
              <w:drawing>
                <wp:inline distT="0" distB="0" distL="0" distR="0" wp14:anchorId="495577B6" wp14:editId="6EDE5D80">
                  <wp:extent cx="4744112" cy="150516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4112" cy="150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1D18EB" w14:textId="7D3E4BC7" w:rsidR="009A123B" w:rsidRDefault="009A123B" w:rsidP="00C21077">
      <w:r>
        <w:rPr>
          <w:rFonts w:hint="eastAsia"/>
        </w:rPr>
        <w:t xml:space="preserve">이용하려는 </w:t>
      </w:r>
      <w:r>
        <w:t xml:space="preserve">firebase </w:t>
      </w:r>
      <w:r>
        <w:rPr>
          <w:rFonts w:hint="eastAsia"/>
        </w:rPr>
        <w:t>서비스 종류를 선택하는 화면이다.</w:t>
      </w:r>
    </w:p>
    <w:p w14:paraId="4A24FBF2" w14:textId="16A67682" w:rsidR="001A683B" w:rsidRDefault="009D6D73" w:rsidP="00C21077">
      <w:r>
        <w:rPr>
          <w:rFonts w:hint="eastAsia"/>
        </w:rPr>
        <w:t>화살표 키와 스페이스 키를 눌러서 위와 같이 선택하고</w:t>
      </w:r>
    </w:p>
    <w:p w14:paraId="39ACD545" w14:textId="10234520" w:rsidR="009D6D73" w:rsidRDefault="009D6D73" w:rsidP="00C21077">
      <w:r>
        <w:rPr>
          <w:rFonts w:hint="eastAsia"/>
        </w:rPr>
        <w:t>엔터 키 입력</w:t>
      </w:r>
    </w:p>
    <w:p w14:paraId="7DAA8321" w14:textId="77777777" w:rsidR="009D6D73" w:rsidRDefault="009D6D73" w:rsidP="00C2107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87215" w14:paraId="11CBEFAB" w14:textId="77777777" w:rsidTr="00787215">
        <w:tc>
          <w:tcPr>
            <w:tcW w:w="10456" w:type="dxa"/>
          </w:tcPr>
          <w:p w14:paraId="1FA18083" w14:textId="0EA5B281" w:rsidR="00787215" w:rsidRDefault="00787215" w:rsidP="00C21077">
            <w:r w:rsidRPr="00787215">
              <w:rPr>
                <w:noProof/>
              </w:rPr>
              <w:drawing>
                <wp:inline distT="0" distB="0" distL="0" distR="0" wp14:anchorId="05BDC66C" wp14:editId="5C71E29E">
                  <wp:extent cx="4020111" cy="914528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111" cy="91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A402D1" w14:textId="77777777" w:rsidR="00787215" w:rsidRDefault="00787215" w:rsidP="00787215">
      <w:r>
        <w:rPr>
          <w:rFonts w:hint="eastAsia"/>
        </w:rPr>
        <w:t>위와 같이 선택하고</w:t>
      </w:r>
    </w:p>
    <w:p w14:paraId="450CB6DC" w14:textId="77777777" w:rsidR="00787215" w:rsidRDefault="00787215" w:rsidP="00787215">
      <w:r>
        <w:rPr>
          <w:rFonts w:hint="eastAsia"/>
        </w:rPr>
        <w:t>엔터 키 입력</w:t>
      </w:r>
    </w:p>
    <w:p w14:paraId="4DECB764" w14:textId="1206855F" w:rsidR="00DC05A1" w:rsidRDefault="00DC05A1" w:rsidP="00C2107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6359D" w14:paraId="253119FB" w14:textId="77777777" w:rsidTr="0036359D">
        <w:tc>
          <w:tcPr>
            <w:tcW w:w="10456" w:type="dxa"/>
          </w:tcPr>
          <w:p w14:paraId="1C9BEF1E" w14:textId="2424F919" w:rsidR="0036359D" w:rsidRDefault="0036359D" w:rsidP="00C21077">
            <w:r w:rsidRPr="0036359D">
              <w:rPr>
                <w:noProof/>
              </w:rPr>
              <w:drawing>
                <wp:inline distT="0" distB="0" distL="0" distR="0" wp14:anchorId="39750023" wp14:editId="58930033">
                  <wp:extent cx="3791479" cy="419158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479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37476F" w14:textId="0D6A49E7" w:rsidR="0036359D" w:rsidRDefault="0036359D" w:rsidP="00C21077">
      <w:r>
        <w:rPr>
          <w:rFonts w:hint="eastAsia"/>
        </w:rPr>
        <w:t>f</w:t>
      </w:r>
      <w:r>
        <w:t xml:space="preserve">irebase </w:t>
      </w:r>
      <w:r>
        <w:rPr>
          <w:rFonts w:hint="eastAsia"/>
        </w:rPr>
        <w:t>서버 프로젝트 이름을 선택하고 엔터 키 입력</w:t>
      </w:r>
    </w:p>
    <w:p w14:paraId="41A1EA40" w14:textId="35D63CB8" w:rsidR="0036359D" w:rsidRDefault="0036359D" w:rsidP="00C2107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737AA" w14:paraId="4266E5E9" w14:textId="77777777" w:rsidTr="00D737AA">
        <w:tc>
          <w:tcPr>
            <w:tcW w:w="10456" w:type="dxa"/>
          </w:tcPr>
          <w:p w14:paraId="57250613" w14:textId="640AB40D" w:rsidR="00D737AA" w:rsidRDefault="00D737AA" w:rsidP="00C21077">
            <w:r w:rsidRPr="00D737AA">
              <w:rPr>
                <w:noProof/>
              </w:rPr>
              <w:lastRenderedPageBreak/>
              <w:drawing>
                <wp:inline distT="0" distB="0" distL="0" distR="0" wp14:anchorId="09AA447F" wp14:editId="64127395">
                  <wp:extent cx="5172797" cy="838317"/>
                  <wp:effectExtent l="0" t="0" r="889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797" cy="838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E423A0" w14:textId="28EA4D9A" w:rsidR="00D737AA" w:rsidRDefault="00D737AA" w:rsidP="00C21077">
      <w:r>
        <w:rPr>
          <w:rFonts w:hint="eastAsia"/>
        </w:rPr>
        <w:t>엔터 키 입력</w:t>
      </w:r>
    </w:p>
    <w:p w14:paraId="3FAFCC8F" w14:textId="77777777" w:rsidR="00D737AA" w:rsidRPr="00787215" w:rsidRDefault="00D737AA" w:rsidP="00C21077"/>
    <w:p w14:paraId="1FE481F8" w14:textId="7309E514" w:rsidR="00B13CEC" w:rsidRDefault="00B13CEC" w:rsidP="00B13CE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3089C" w14:paraId="71CAA21C" w14:textId="77777777" w:rsidTr="0013089C">
        <w:tc>
          <w:tcPr>
            <w:tcW w:w="10456" w:type="dxa"/>
          </w:tcPr>
          <w:p w14:paraId="65791940" w14:textId="5E433947" w:rsidR="0013089C" w:rsidRDefault="0013089C" w:rsidP="00B13CEC">
            <w:r w:rsidRPr="0013089C">
              <w:rPr>
                <w:noProof/>
              </w:rPr>
              <w:drawing>
                <wp:inline distT="0" distB="0" distL="0" distR="0" wp14:anchorId="53F92FB5" wp14:editId="19A82792">
                  <wp:extent cx="5258534" cy="924054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8534" cy="924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10D9EE" w14:textId="77777777" w:rsidR="0013089C" w:rsidRDefault="0013089C" w:rsidP="0013089C">
      <w:r>
        <w:rPr>
          <w:rFonts w:hint="eastAsia"/>
        </w:rPr>
        <w:t>엔터 키 입력</w:t>
      </w:r>
    </w:p>
    <w:p w14:paraId="0F3DD398" w14:textId="2956A9C0" w:rsidR="00C500EC" w:rsidRDefault="00C500EC" w:rsidP="00B13CEC"/>
    <w:p w14:paraId="33622E77" w14:textId="77777777" w:rsidR="00A65145" w:rsidRPr="00A65145" w:rsidRDefault="00C500EC" w:rsidP="00B13CEC">
      <w:pPr>
        <w:rPr>
          <w:b/>
          <w:bCs/>
        </w:rPr>
      </w:pPr>
      <w:r w:rsidRPr="00A65145">
        <w:rPr>
          <w:rFonts w:hint="eastAsia"/>
          <w:b/>
          <w:bCs/>
        </w:rPr>
        <w:t>위 화면의 의미:</w:t>
      </w:r>
      <w:r w:rsidRPr="00A65145">
        <w:rPr>
          <w:b/>
          <w:bCs/>
        </w:rPr>
        <w:t xml:space="preserve"> </w:t>
      </w:r>
    </w:p>
    <w:p w14:paraId="7CBAE0EB" w14:textId="07250CA1" w:rsidR="00C500EC" w:rsidRDefault="00C500EC" w:rsidP="00B13CEC">
      <w:r>
        <w:t xml:space="preserve">public </w:t>
      </w:r>
      <w:r>
        <w:rPr>
          <w:rFonts w:hint="eastAsia"/>
        </w:rPr>
        <w:t xml:space="preserve">폴더 아래의 파일들이 </w:t>
      </w:r>
      <w:r>
        <w:t xml:space="preserve">firebase </w:t>
      </w:r>
      <w:r>
        <w:rPr>
          <w:rFonts w:hint="eastAsia"/>
        </w:rPr>
        <w:t>서버에 업로드 되어 설치된다</w:t>
      </w:r>
    </w:p>
    <w:p w14:paraId="5E3DE272" w14:textId="589D6AFD" w:rsidR="00A65145" w:rsidRDefault="00A65145" w:rsidP="00B13CE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64E54" w14:paraId="2C2BFB89" w14:textId="77777777" w:rsidTr="00C64E54">
        <w:tc>
          <w:tcPr>
            <w:tcW w:w="10456" w:type="dxa"/>
          </w:tcPr>
          <w:p w14:paraId="0CA835FE" w14:textId="14C32C00" w:rsidR="00C64E54" w:rsidRDefault="00C64E54" w:rsidP="00B13CEC">
            <w:r w:rsidRPr="00C64E54">
              <w:rPr>
                <w:noProof/>
              </w:rPr>
              <w:drawing>
                <wp:inline distT="0" distB="0" distL="0" distR="0" wp14:anchorId="1E7BBB9E" wp14:editId="0BD9580B">
                  <wp:extent cx="5201376" cy="304843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1376" cy="30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1E4AFF" w14:textId="1C41AF83" w:rsidR="00A65145" w:rsidRDefault="006F2EF1" w:rsidP="00B13CEC">
      <w:r>
        <w:rPr>
          <w:rFonts w:hint="eastAsia"/>
        </w:rPr>
        <w:t xml:space="preserve">지금 </w:t>
      </w:r>
      <w:r w:rsidR="000A1FA6">
        <w:rPr>
          <w:rFonts w:hint="eastAsia"/>
        </w:rPr>
        <w:t xml:space="preserve">우리가 만들려고 하는 것은 </w:t>
      </w:r>
      <w:r w:rsidR="00C64E54">
        <w:rPr>
          <w:rFonts w:hint="eastAsia"/>
        </w:rPr>
        <w:t>s</w:t>
      </w:r>
      <w:r w:rsidR="00C64E54">
        <w:t xml:space="preserve">ingle-page app </w:t>
      </w:r>
      <w:r w:rsidR="00004B96">
        <w:rPr>
          <w:rFonts w:hint="eastAsia"/>
        </w:rPr>
        <w:t xml:space="preserve">이 아니므로 </w:t>
      </w:r>
      <w:r w:rsidR="00004B96">
        <w:t xml:space="preserve">N </w:t>
      </w:r>
      <w:r w:rsidR="00004B96">
        <w:rPr>
          <w:rFonts w:hint="eastAsia"/>
        </w:rPr>
        <w:t>입력하고 엔터</w:t>
      </w:r>
    </w:p>
    <w:p w14:paraId="529A9018" w14:textId="5A5EB102" w:rsidR="00B3247F" w:rsidRDefault="00B3247F" w:rsidP="00B13CEC"/>
    <w:p w14:paraId="36020257" w14:textId="003A42A1" w:rsidR="003F5B50" w:rsidRDefault="003F5B50" w:rsidP="003F5B5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80C64" w14:paraId="73B24882" w14:textId="77777777" w:rsidTr="00D80C64">
        <w:tc>
          <w:tcPr>
            <w:tcW w:w="10456" w:type="dxa"/>
          </w:tcPr>
          <w:p w14:paraId="63EC1A1A" w14:textId="15DD85B5" w:rsidR="00D80C64" w:rsidRDefault="00D80C64" w:rsidP="003F5B50">
            <w:r w:rsidRPr="00D80C64">
              <w:rPr>
                <w:noProof/>
              </w:rPr>
              <w:drawing>
                <wp:inline distT="0" distB="0" distL="0" distR="0" wp14:anchorId="6E5F2354" wp14:editId="52DB3EA8">
                  <wp:extent cx="3486637" cy="1343212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37" cy="134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1ABD7B" w14:textId="646F6BBD" w:rsidR="00D80C64" w:rsidRDefault="00D80C64" w:rsidP="003F5B50">
      <w:r>
        <w:rPr>
          <w:rFonts w:hint="eastAsia"/>
        </w:rPr>
        <w:t>완료</w:t>
      </w:r>
    </w:p>
    <w:p w14:paraId="21850C1A" w14:textId="03A4F6BA" w:rsidR="00D80C64" w:rsidRDefault="00D80C64" w:rsidP="003F5B50"/>
    <w:p w14:paraId="6A99ED26" w14:textId="65BDA848" w:rsidR="00D80C64" w:rsidRDefault="00D80C64" w:rsidP="003F5B50">
      <w:r>
        <w:rPr>
          <w:rFonts w:hint="eastAsia"/>
        </w:rPr>
        <w:t>다음</w:t>
      </w:r>
      <w:r w:rsidR="00F04FB4">
        <w:rPr>
          <w:rFonts w:hint="eastAsia"/>
        </w:rPr>
        <w:t xml:space="preserve">과 </w:t>
      </w:r>
      <w:r>
        <w:rPr>
          <w:rFonts w:hint="eastAsia"/>
        </w:rPr>
        <w:t>같은 파일들이 자동으로 생성되었다.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6"/>
        <w:gridCol w:w="4016"/>
      </w:tblGrid>
      <w:tr w:rsidR="00916938" w:rsidRPr="00916938" w14:paraId="364AD861" w14:textId="77777777" w:rsidTr="00916938">
        <w:tc>
          <w:tcPr>
            <w:tcW w:w="0" w:type="auto"/>
            <w:shd w:val="clear" w:color="auto" w:fill="F2F2F2" w:themeFill="background1" w:themeFillShade="F2"/>
          </w:tcPr>
          <w:p w14:paraId="253A85A6" w14:textId="77777777" w:rsidR="00916938" w:rsidRPr="00916938" w:rsidRDefault="00916938" w:rsidP="0028069C">
            <w:r w:rsidRPr="00916938">
              <w:rPr>
                <w:rFonts w:hint="eastAsia"/>
              </w:rPr>
              <w:t>파일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5125E83A" w14:textId="77777777" w:rsidR="00916938" w:rsidRPr="00916938" w:rsidRDefault="00916938" w:rsidP="0028069C">
            <w:r w:rsidRPr="00916938">
              <w:rPr>
                <w:rFonts w:hint="eastAsia"/>
              </w:rPr>
              <w:t>설명</w:t>
            </w:r>
          </w:p>
        </w:tc>
      </w:tr>
      <w:tr w:rsidR="00916938" w:rsidRPr="00916938" w14:paraId="0D37411B" w14:textId="77777777" w:rsidTr="00916938">
        <w:tc>
          <w:tcPr>
            <w:tcW w:w="0" w:type="auto"/>
          </w:tcPr>
          <w:p w14:paraId="705BDCDF" w14:textId="77777777" w:rsidR="00916938" w:rsidRPr="00916938" w:rsidRDefault="00916938" w:rsidP="0028069C">
            <w:r w:rsidRPr="00916938">
              <w:rPr>
                <w:rFonts w:hint="eastAsia"/>
              </w:rPr>
              <w:t>p</w:t>
            </w:r>
            <w:r w:rsidRPr="00916938">
              <w:t>ublic/404.html</w:t>
            </w:r>
          </w:p>
        </w:tc>
        <w:tc>
          <w:tcPr>
            <w:tcW w:w="0" w:type="auto"/>
          </w:tcPr>
          <w:p w14:paraId="0F355CD6" w14:textId="77777777" w:rsidR="00916938" w:rsidRPr="00916938" w:rsidRDefault="00916938" w:rsidP="0028069C">
            <w:r w:rsidRPr="00916938">
              <w:rPr>
                <w:rFonts w:hint="eastAsia"/>
              </w:rPr>
              <w:t xml:space="preserve">잘못된 </w:t>
            </w:r>
            <w:r w:rsidRPr="00916938">
              <w:t xml:space="preserve">URL </w:t>
            </w:r>
            <w:r w:rsidRPr="00916938">
              <w:rPr>
                <w:rFonts w:hint="eastAsia"/>
              </w:rPr>
              <w:t>요청되었을 때 출력될 페이지</w:t>
            </w:r>
          </w:p>
        </w:tc>
      </w:tr>
      <w:tr w:rsidR="00916938" w:rsidRPr="00916938" w14:paraId="230F5CAF" w14:textId="77777777" w:rsidTr="00916938">
        <w:tc>
          <w:tcPr>
            <w:tcW w:w="0" w:type="auto"/>
          </w:tcPr>
          <w:p w14:paraId="1BC9679A" w14:textId="77777777" w:rsidR="00916938" w:rsidRPr="00916938" w:rsidRDefault="00916938" w:rsidP="0028069C">
            <w:r w:rsidRPr="00916938">
              <w:rPr>
                <w:rFonts w:hint="eastAsia"/>
              </w:rPr>
              <w:t>p</w:t>
            </w:r>
            <w:r w:rsidRPr="00916938">
              <w:t>ublic/index.html</w:t>
            </w:r>
          </w:p>
        </w:tc>
        <w:tc>
          <w:tcPr>
            <w:tcW w:w="0" w:type="auto"/>
          </w:tcPr>
          <w:p w14:paraId="18983AAA" w14:textId="77777777" w:rsidR="00916938" w:rsidRPr="00916938" w:rsidRDefault="00916938" w:rsidP="0028069C">
            <w:r w:rsidRPr="00916938">
              <w:rPr>
                <w:rFonts w:hint="eastAsia"/>
              </w:rPr>
              <w:t>시작 페이지</w:t>
            </w:r>
          </w:p>
        </w:tc>
      </w:tr>
      <w:tr w:rsidR="00916938" w:rsidRPr="00916938" w14:paraId="6D7B7775" w14:textId="77777777" w:rsidTr="00916938">
        <w:tc>
          <w:tcPr>
            <w:tcW w:w="0" w:type="auto"/>
          </w:tcPr>
          <w:p w14:paraId="1F635FA5" w14:textId="77777777" w:rsidR="00916938" w:rsidRPr="00916938" w:rsidRDefault="00916938" w:rsidP="0028069C">
            <w:r w:rsidRPr="00916938">
              <w:rPr>
                <w:rFonts w:hint="eastAsia"/>
              </w:rPr>
              <w:t>f</w:t>
            </w:r>
            <w:r w:rsidRPr="00916938">
              <w:t>irebase.json</w:t>
            </w:r>
          </w:p>
        </w:tc>
        <w:tc>
          <w:tcPr>
            <w:tcW w:w="0" w:type="auto"/>
          </w:tcPr>
          <w:p w14:paraId="42590E04" w14:textId="77777777" w:rsidR="00916938" w:rsidRPr="00916938" w:rsidRDefault="00916938" w:rsidP="0028069C">
            <w:r w:rsidRPr="00916938">
              <w:rPr>
                <w:rFonts w:hint="eastAsia"/>
              </w:rPr>
              <w:t>f</w:t>
            </w:r>
            <w:r w:rsidRPr="00916938">
              <w:t xml:space="preserve">irebase </w:t>
            </w:r>
            <w:r w:rsidRPr="00916938">
              <w:rPr>
                <w:rFonts w:hint="eastAsia"/>
              </w:rPr>
              <w:t>서비스 설정 파일</w:t>
            </w:r>
          </w:p>
        </w:tc>
      </w:tr>
      <w:tr w:rsidR="00916938" w:rsidRPr="00916938" w14:paraId="18B7F1CF" w14:textId="77777777" w:rsidTr="00916938">
        <w:tc>
          <w:tcPr>
            <w:tcW w:w="0" w:type="auto"/>
          </w:tcPr>
          <w:p w14:paraId="34A2B2B3" w14:textId="77777777" w:rsidR="00916938" w:rsidRPr="00916938" w:rsidRDefault="00916938" w:rsidP="0028069C">
            <w:r w:rsidRPr="00916938">
              <w:t>.firebaserc</w:t>
            </w:r>
          </w:p>
        </w:tc>
        <w:tc>
          <w:tcPr>
            <w:tcW w:w="0" w:type="auto"/>
          </w:tcPr>
          <w:p w14:paraId="60AE45C8" w14:textId="77777777" w:rsidR="00916938" w:rsidRPr="00916938" w:rsidRDefault="00916938" w:rsidP="0028069C">
            <w:r w:rsidRPr="00916938">
              <w:t xml:space="preserve">firebase </w:t>
            </w:r>
            <w:r w:rsidRPr="00916938">
              <w:rPr>
                <w:rFonts w:hint="eastAsia"/>
              </w:rPr>
              <w:t>서버 프로젝트 정보</w:t>
            </w:r>
          </w:p>
        </w:tc>
      </w:tr>
      <w:tr w:rsidR="00916938" w:rsidRPr="00916938" w14:paraId="671CBBCF" w14:textId="77777777" w:rsidTr="00916938">
        <w:tc>
          <w:tcPr>
            <w:tcW w:w="0" w:type="auto"/>
          </w:tcPr>
          <w:p w14:paraId="63C4581B" w14:textId="77777777" w:rsidR="00916938" w:rsidRPr="00916938" w:rsidRDefault="00916938" w:rsidP="0028069C">
            <w:r w:rsidRPr="00916938">
              <w:rPr>
                <w:rFonts w:hint="eastAsia"/>
              </w:rPr>
              <w:t>.</w:t>
            </w:r>
            <w:r w:rsidRPr="00916938">
              <w:t>gitignore</w:t>
            </w:r>
          </w:p>
        </w:tc>
        <w:tc>
          <w:tcPr>
            <w:tcW w:w="0" w:type="auto"/>
          </w:tcPr>
          <w:p w14:paraId="7E74EFB4" w14:textId="77777777" w:rsidR="00916938" w:rsidRPr="00916938" w:rsidRDefault="00916938" w:rsidP="0028069C">
            <w:r w:rsidRPr="00916938">
              <w:t xml:space="preserve">git </w:t>
            </w:r>
            <w:r w:rsidRPr="00916938">
              <w:rPr>
                <w:rFonts w:hint="eastAsia"/>
              </w:rPr>
              <w:t>설정 파일</w:t>
            </w:r>
          </w:p>
        </w:tc>
      </w:tr>
    </w:tbl>
    <w:p w14:paraId="0AE535C6" w14:textId="77777777" w:rsidR="00916938" w:rsidRDefault="00916938" w:rsidP="003F5B50"/>
    <w:p w14:paraId="58F0941E" w14:textId="206F3877" w:rsidR="00D80C64" w:rsidRDefault="00D80C64" w:rsidP="003F5B50"/>
    <w:p w14:paraId="65D5E07B" w14:textId="77777777" w:rsidR="00D80C64" w:rsidRDefault="00D80C64" w:rsidP="003F5B50"/>
    <w:p w14:paraId="74B1C7F6" w14:textId="77777777" w:rsidR="003F5B50" w:rsidRDefault="003F5B50" w:rsidP="003F5B50"/>
    <w:p w14:paraId="500A4E70" w14:textId="78B9F28E" w:rsidR="001B5C3A" w:rsidRDefault="001B5C3A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109B1791" w14:textId="38FD5708" w:rsidR="00FC3381" w:rsidRDefault="001B5C3A" w:rsidP="001B5C3A">
      <w:pPr>
        <w:pStyle w:val="Heading1"/>
      </w:pPr>
      <w:bookmarkStart w:id="14" w:name="_Toc37683198"/>
      <w:r>
        <w:rPr>
          <w:rFonts w:hint="eastAsia"/>
        </w:rPr>
        <w:lastRenderedPageBreak/>
        <w:t>h</w:t>
      </w:r>
      <w:r>
        <w:t>ello</w:t>
      </w:r>
      <w:r w:rsidR="00613591">
        <w:t xml:space="preserve"> </w:t>
      </w:r>
      <w:r w:rsidR="00613591">
        <w:rPr>
          <w:rFonts w:hint="eastAsia"/>
        </w:rPr>
        <w:t>w</w:t>
      </w:r>
      <w:r w:rsidR="00613591">
        <w:t>orld</w:t>
      </w:r>
      <w:bookmarkEnd w:id="14"/>
    </w:p>
    <w:p w14:paraId="316B5AE1" w14:textId="7E8A38EF" w:rsidR="001B5C3A" w:rsidRDefault="001B5C3A" w:rsidP="001B5C3A"/>
    <w:p w14:paraId="17B728CE" w14:textId="08310B8F" w:rsidR="001B5C3A" w:rsidRDefault="001B5C3A" w:rsidP="001B5C3A">
      <w:pPr>
        <w:pStyle w:val="Heading2"/>
      </w:pPr>
      <w:bookmarkStart w:id="15" w:name="_Toc37683199"/>
      <w:r>
        <w:t xml:space="preserve">hello.html </w:t>
      </w:r>
      <w:r>
        <w:rPr>
          <w:rFonts w:hint="eastAsia"/>
        </w:rPr>
        <w:t>생성</w:t>
      </w:r>
      <w:bookmarkEnd w:id="15"/>
    </w:p>
    <w:p w14:paraId="50836151" w14:textId="446DC0BA" w:rsidR="001B5C3A" w:rsidRDefault="001B5C3A" w:rsidP="001B5C3A">
      <w:pPr>
        <w:pStyle w:val="Heading3"/>
      </w:pPr>
      <w:r>
        <w:rPr>
          <w:rFonts w:hint="eastAsia"/>
        </w:rPr>
        <w:t>p</w:t>
      </w:r>
      <w:r>
        <w:t>ublic/hello.html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B5C3A" w:rsidRPr="00CE10A7" w14:paraId="46162878" w14:textId="77777777" w:rsidTr="001B5C3A">
        <w:tc>
          <w:tcPr>
            <w:tcW w:w="10456" w:type="dxa"/>
          </w:tcPr>
          <w:p w14:paraId="0C434FCD" w14:textId="77777777" w:rsidR="002039ED" w:rsidRPr="00CE10A7" w:rsidRDefault="002039ED" w:rsidP="00CE10A7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Cs w:val="20"/>
              </w:rPr>
            </w:pPr>
            <w:r w:rsidRPr="00CE10A7">
              <w:rPr>
                <w:rFonts w:ascii="Consolas" w:eastAsia="굴림" w:hAnsi="Consolas" w:cs="굴림"/>
                <w:color w:val="800000"/>
                <w:kern w:val="0"/>
                <w:szCs w:val="20"/>
              </w:rPr>
              <w:t>&lt;html&gt;</w:t>
            </w:r>
          </w:p>
          <w:p w14:paraId="0D59288B" w14:textId="77777777" w:rsidR="002039ED" w:rsidRPr="00CE10A7" w:rsidRDefault="002039ED" w:rsidP="00CE10A7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Cs w:val="20"/>
              </w:rPr>
            </w:pPr>
            <w:r w:rsidRPr="00CE10A7">
              <w:rPr>
                <w:rFonts w:ascii="Consolas" w:eastAsia="굴림" w:hAnsi="Consolas" w:cs="굴림"/>
                <w:color w:val="800000"/>
                <w:kern w:val="0"/>
                <w:szCs w:val="20"/>
              </w:rPr>
              <w:t>&lt;head&gt;</w:t>
            </w:r>
          </w:p>
          <w:p w14:paraId="30751166" w14:textId="77777777" w:rsidR="002039ED" w:rsidRPr="00CE10A7" w:rsidRDefault="002039ED" w:rsidP="00CE10A7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Cs w:val="20"/>
              </w:rPr>
            </w:pPr>
            <w:r w:rsidRPr="00CE10A7">
              <w:rPr>
                <w:rFonts w:ascii="Consolas" w:eastAsia="굴림" w:hAnsi="Consolas" w:cs="굴림"/>
                <w:color w:val="000000"/>
                <w:kern w:val="0"/>
                <w:szCs w:val="20"/>
              </w:rPr>
              <w:t>  </w:t>
            </w:r>
            <w:r w:rsidRPr="00CE10A7">
              <w:rPr>
                <w:rFonts w:ascii="Consolas" w:eastAsia="굴림" w:hAnsi="Consolas" w:cs="굴림"/>
                <w:color w:val="800000"/>
                <w:kern w:val="0"/>
                <w:szCs w:val="20"/>
              </w:rPr>
              <w:t>&lt;meta</w:t>
            </w:r>
            <w:r w:rsidRPr="00CE10A7">
              <w:rPr>
                <w:rFonts w:ascii="Consolas" w:eastAsia="굴림" w:hAnsi="Consolas" w:cs="굴림"/>
                <w:color w:val="000000"/>
                <w:kern w:val="0"/>
                <w:szCs w:val="20"/>
              </w:rPr>
              <w:t> </w:t>
            </w:r>
            <w:r w:rsidRPr="00CE10A7">
              <w:rPr>
                <w:rFonts w:ascii="Consolas" w:eastAsia="굴림" w:hAnsi="Consolas" w:cs="굴림"/>
                <w:color w:val="FF0000"/>
                <w:kern w:val="0"/>
                <w:szCs w:val="20"/>
              </w:rPr>
              <w:t>charset</w:t>
            </w:r>
            <w:r w:rsidRPr="00CE10A7">
              <w:rPr>
                <w:rFonts w:ascii="Consolas" w:eastAsia="굴림" w:hAnsi="Consolas" w:cs="굴림"/>
                <w:color w:val="000000"/>
                <w:kern w:val="0"/>
                <w:szCs w:val="20"/>
              </w:rPr>
              <w:t>=</w:t>
            </w:r>
            <w:r w:rsidRPr="00CE10A7">
              <w:rPr>
                <w:rFonts w:ascii="Consolas" w:eastAsia="굴림" w:hAnsi="Consolas" w:cs="굴림"/>
                <w:color w:val="0000FF"/>
                <w:kern w:val="0"/>
                <w:szCs w:val="20"/>
              </w:rPr>
              <w:t>"utf-8"</w:t>
            </w:r>
            <w:r w:rsidRPr="00CE10A7">
              <w:rPr>
                <w:rFonts w:ascii="Consolas" w:eastAsia="굴림" w:hAnsi="Consolas" w:cs="굴림"/>
                <w:color w:val="000000"/>
                <w:kern w:val="0"/>
                <w:szCs w:val="20"/>
              </w:rPr>
              <w:t> </w:t>
            </w:r>
            <w:r w:rsidRPr="00CE10A7">
              <w:rPr>
                <w:rFonts w:ascii="Consolas" w:eastAsia="굴림" w:hAnsi="Consolas" w:cs="굴림"/>
                <w:color w:val="800000"/>
                <w:kern w:val="0"/>
                <w:szCs w:val="20"/>
              </w:rPr>
              <w:t>/&gt;</w:t>
            </w:r>
          </w:p>
          <w:p w14:paraId="162932AD" w14:textId="77777777" w:rsidR="002039ED" w:rsidRPr="00CE10A7" w:rsidRDefault="002039ED" w:rsidP="00CE10A7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Cs w:val="20"/>
              </w:rPr>
            </w:pPr>
            <w:r w:rsidRPr="00CE10A7">
              <w:rPr>
                <w:rFonts w:ascii="Consolas" w:eastAsia="굴림" w:hAnsi="Consolas" w:cs="굴림"/>
                <w:color w:val="000000"/>
                <w:kern w:val="0"/>
                <w:szCs w:val="20"/>
              </w:rPr>
              <w:t>  </w:t>
            </w:r>
            <w:r w:rsidRPr="00CE10A7">
              <w:rPr>
                <w:rFonts w:ascii="Consolas" w:eastAsia="굴림" w:hAnsi="Consolas" w:cs="굴림"/>
                <w:color w:val="800000"/>
                <w:kern w:val="0"/>
                <w:szCs w:val="20"/>
              </w:rPr>
              <w:t>&lt;script</w:t>
            </w:r>
            <w:r w:rsidRPr="00CE10A7">
              <w:rPr>
                <w:rFonts w:ascii="Consolas" w:eastAsia="굴림" w:hAnsi="Consolas" w:cs="굴림"/>
                <w:color w:val="000000"/>
                <w:kern w:val="0"/>
                <w:szCs w:val="20"/>
              </w:rPr>
              <w:t> </w:t>
            </w:r>
            <w:r w:rsidRPr="00CE10A7">
              <w:rPr>
                <w:rFonts w:ascii="Consolas" w:eastAsia="굴림" w:hAnsi="Consolas" w:cs="굴림"/>
                <w:color w:val="FF0000"/>
                <w:kern w:val="0"/>
                <w:szCs w:val="20"/>
              </w:rPr>
              <w:t>src</w:t>
            </w:r>
            <w:r w:rsidRPr="00CE10A7">
              <w:rPr>
                <w:rFonts w:ascii="Consolas" w:eastAsia="굴림" w:hAnsi="Consolas" w:cs="굴림"/>
                <w:color w:val="000000"/>
                <w:kern w:val="0"/>
                <w:szCs w:val="20"/>
              </w:rPr>
              <w:t>=</w:t>
            </w:r>
            <w:r w:rsidRPr="00CE10A7">
              <w:rPr>
                <w:rFonts w:ascii="Consolas" w:eastAsia="굴림" w:hAnsi="Consolas" w:cs="굴림"/>
                <w:color w:val="0000FF"/>
                <w:kern w:val="0"/>
                <w:szCs w:val="20"/>
              </w:rPr>
              <w:t>"https://cdn.jsdelivr.net/npm/vue/dist/vue.js"</w:t>
            </w:r>
            <w:r w:rsidRPr="00CE10A7">
              <w:rPr>
                <w:rFonts w:ascii="Consolas" w:eastAsia="굴림" w:hAnsi="Consolas" w:cs="굴림"/>
                <w:color w:val="800000"/>
                <w:kern w:val="0"/>
                <w:szCs w:val="20"/>
              </w:rPr>
              <w:t>&gt;&lt;/script&gt;</w:t>
            </w:r>
          </w:p>
          <w:p w14:paraId="4589C84D" w14:textId="77777777" w:rsidR="002039ED" w:rsidRPr="00CE10A7" w:rsidRDefault="002039ED" w:rsidP="00CE10A7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Cs w:val="20"/>
              </w:rPr>
            </w:pPr>
            <w:r w:rsidRPr="00CE10A7">
              <w:rPr>
                <w:rFonts w:ascii="Consolas" w:eastAsia="굴림" w:hAnsi="Consolas" w:cs="굴림"/>
                <w:color w:val="800000"/>
                <w:kern w:val="0"/>
                <w:szCs w:val="20"/>
              </w:rPr>
              <w:t>&lt;/head&gt;</w:t>
            </w:r>
          </w:p>
          <w:p w14:paraId="51D60751" w14:textId="77777777" w:rsidR="002039ED" w:rsidRPr="00CE10A7" w:rsidRDefault="002039ED" w:rsidP="00CE10A7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Cs w:val="20"/>
              </w:rPr>
            </w:pPr>
            <w:r w:rsidRPr="00CE10A7">
              <w:rPr>
                <w:rFonts w:ascii="Consolas" w:eastAsia="굴림" w:hAnsi="Consolas" w:cs="굴림"/>
                <w:color w:val="800000"/>
                <w:kern w:val="0"/>
                <w:szCs w:val="20"/>
              </w:rPr>
              <w:t>&lt;body&gt;</w:t>
            </w:r>
          </w:p>
          <w:p w14:paraId="1AE383FF" w14:textId="77777777" w:rsidR="002039ED" w:rsidRPr="00CE10A7" w:rsidRDefault="002039ED" w:rsidP="00CE10A7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Cs w:val="20"/>
              </w:rPr>
            </w:pPr>
            <w:r w:rsidRPr="00CE10A7">
              <w:rPr>
                <w:rFonts w:ascii="Consolas" w:eastAsia="굴림" w:hAnsi="Consolas" w:cs="굴림"/>
                <w:color w:val="000000"/>
                <w:kern w:val="0"/>
                <w:szCs w:val="20"/>
              </w:rPr>
              <w:t>  </w:t>
            </w:r>
            <w:r w:rsidRPr="00CE10A7">
              <w:rPr>
                <w:rFonts w:ascii="Consolas" w:eastAsia="굴림" w:hAnsi="Consolas" w:cs="굴림"/>
                <w:color w:val="800000"/>
                <w:kern w:val="0"/>
                <w:szCs w:val="20"/>
              </w:rPr>
              <w:t>&lt;div</w:t>
            </w:r>
            <w:r w:rsidRPr="00CE10A7">
              <w:rPr>
                <w:rFonts w:ascii="Consolas" w:eastAsia="굴림" w:hAnsi="Consolas" w:cs="굴림"/>
                <w:color w:val="000000"/>
                <w:kern w:val="0"/>
                <w:szCs w:val="20"/>
              </w:rPr>
              <w:t> </w:t>
            </w:r>
            <w:r w:rsidRPr="00CE10A7">
              <w:rPr>
                <w:rFonts w:ascii="Consolas" w:eastAsia="굴림" w:hAnsi="Consolas" w:cs="굴림"/>
                <w:color w:val="FF0000"/>
                <w:kern w:val="0"/>
                <w:szCs w:val="20"/>
              </w:rPr>
              <w:t>id</w:t>
            </w:r>
            <w:r w:rsidRPr="00CE10A7">
              <w:rPr>
                <w:rFonts w:ascii="Consolas" w:eastAsia="굴림" w:hAnsi="Consolas" w:cs="굴림"/>
                <w:color w:val="000000"/>
                <w:kern w:val="0"/>
                <w:szCs w:val="20"/>
              </w:rPr>
              <w:t>=</w:t>
            </w:r>
            <w:r w:rsidRPr="00CE10A7">
              <w:rPr>
                <w:rFonts w:ascii="Consolas" w:eastAsia="굴림" w:hAnsi="Consolas" w:cs="굴림"/>
                <w:color w:val="0000FF"/>
                <w:kern w:val="0"/>
                <w:szCs w:val="20"/>
              </w:rPr>
              <w:t>"app"</w:t>
            </w:r>
            <w:r w:rsidRPr="00CE10A7">
              <w:rPr>
                <w:rFonts w:ascii="Consolas" w:eastAsia="굴림" w:hAnsi="Consolas" w:cs="굴림"/>
                <w:color w:val="800000"/>
                <w:kern w:val="0"/>
                <w:szCs w:val="20"/>
              </w:rPr>
              <w:t>&gt;</w:t>
            </w:r>
          </w:p>
          <w:p w14:paraId="254B91C0" w14:textId="77777777" w:rsidR="002039ED" w:rsidRPr="00CE10A7" w:rsidRDefault="002039ED" w:rsidP="00CE10A7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Cs w:val="20"/>
              </w:rPr>
            </w:pPr>
            <w:r w:rsidRPr="00CE10A7">
              <w:rPr>
                <w:rFonts w:ascii="Consolas" w:eastAsia="굴림" w:hAnsi="Consolas" w:cs="굴림"/>
                <w:color w:val="000000"/>
                <w:kern w:val="0"/>
                <w:szCs w:val="20"/>
              </w:rPr>
              <w:t>    </w:t>
            </w:r>
            <w:r w:rsidRPr="00CE10A7">
              <w:rPr>
                <w:rFonts w:ascii="Consolas" w:eastAsia="굴림" w:hAnsi="Consolas" w:cs="굴림"/>
                <w:color w:val="800000"/>
                <w:kern w:val="0"/>
                <w:szCs w:val="20"/>
              </w:rPr>
              <w:t>&lt;h1&gt;</w:t>
            </w:r>
            <w:r w:rsidRPr="00CE10A7">
              <w:rPr>
                <w:rFonts w:ascii="Consolas" w:eastAsia="굴림" w:hAnsi="Consolas" w:cs="굴림"/>
                <w:color w:val="000000"/>
                <w:kern w:val="0"/>
                <w:szCs w:val="20"/>
              </w:rPr>
              <w:t>{{ title }}</w:t>
            </w:r>
            <w:r w:rsidRPr="00CE10A7">
              <w:rPr>
                <w:rFonts w:ascii="Consolas" w:eastAsia="굴림" w:hAnsi="Consolas" w:cs="굴림"/>
                <w:color w:val="800000"/>
                <w:kern w:val="0"/>
                <w:szCs w:val="20"/>
              </w:rPr>
              <w:t>&lt;/h1&gt;</w:t>
            </w:r>
          </w:p>
          <w:p w14:paraId="5F232A7F" w14:textId="77777777" w:rsidR="002039ED" w:rsidRPr="00CE10A7" w:rsidRDefault="002039ED" w:rsidP="00CE10A7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Cs w:val="20"/>
              </w:rPr>
            </w:pPr>
            <w:r w:rsidRPr="00CE10A7">
              <w:rPr>
                <w:rFonts w:ascii="Consolas" w:eastAsia="굴림" w:hAnsi="Consolas" w:cs="굴림"/>
                <w:color w:val="000000"/>
                <w:kern w:val="0"/>
                <w:szCs w:val="20"/>
              </w:rPr>
              <w:t>    </w:t>
            </w:r>
            <w:r w:rsidRPr="00CE10A7">
              <w:rPr>
                <w:rFonts w:ascii="Consolas" w:eastAsia="굴림" w:hAnsi="Consolas" w:cs="굴림"/>
                <w:color w:val="800000"/>
                <w:kern w:val="0"/>
                <w:szCs w:val="20"/>
              </w:rPr>
              <w:t>&lt;p&gt;</w:t>
            </w:r>
            <w:r w:rsidRPr="00CE10A7">
              <w:rPr>
                <w:rFonts w:ascii="Consolas" w:eastAsia="굴림" w:hAnsi="Consolas" w:cs="굴림"/>
                <w:color w:val="000000"/>
                <w:kern w:val="0"/>
                <w:szCs w:val="20"/>
              </w:rPr>
              <w:t>{{ body }}</w:t>
            </w:r>
            <w:r w:rsidRPr="00CE10A7">
              <w:rPr>
                <w:rFonts w:ascii="Consolas" w:eastAsia="굴림" w:hAnsi="Consolas" w:cs="굴림"/>
                <w:color w:val="800000"/>
                <w:kern w:val="0"/>
                <w:szCs w:val="20"/>
              </w:rPr>
              <w:t>&lt;/p&gt;</w:t>
            </w:r>
          </w:p>
          <w:p w14:paraId="6322295E" w14:textId="77777777" w:rsidR="002039ED" w:rsidRPr="00CE10A7" w:rsidRDefault="002039ED" w:rsidP="00CE10A7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Cs w:val="20"/>
              </w:rPr>
            </w:pPr>
            <w:r w:rsidRPr="00CE10A7">
              <w:rPr>
                <w:rFonts w:ascii="Consolas" w:eastAsia="굴림" w:hAnsi="Consolas" w:cs="굴림"/>
                <w:color w:val="000000"/>
                <w:kern w:val="0"/>
                <w:szCs w:val="20"/>
              </w:rPr>
              <w:t>  </w:t>
            </w:r>
            <w:r w:rsidRPr="00CE10A7">
              <w:rPr>
                <w:rFonts w:ascii="Consolas" w:eastAsia="굴림" w:hAnsi="Consolas" w:cs="굴림"/>
                <w:color w:val="800000"/>
                <w:kern w:val="0"/>
                <w:szCs w:val="20"/>
              </w:rPr>
              <w:t>&lt;/div&gt;</w:t>
            </w:r>
          </w:p>
          <w:p w14:paraId="3099F62F" w14:textId="77777777" w:rsidR="002039ED" w:rsidRPr="00CE10A7" w:rsidRDefault="002039ED" w:rsidP="00CE10A7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Cs w:val="20"/>
              </w:rPr>
            </w:pPr>
            <w:r w:rsidRPr="00CE10A7">
              <w:rPr>
                <w:rFonts w:ascii="Consolas" w:eastAsia="굴림" w:hAnsi="Consolas" w:cs="굴림"/>
                <w:color w:val="000000"/>
                <w:kern w:val="0"/>
                <w:szCs w:val="20"/>
              </w:rPr>
              <w:t>  </w:t>
            </w:r>
            <w:r w:rsidRPr="00CE10A7">
              <w:rPr>
                <w:rFonts w:ascii="Consolas" w:eastAsia="굴림" w:hAnsi="Consolas" w:cs="굴림"/>
                <w:color w:val="800000"/>
                <w:kern w:val="0"/>
                <w:szCs w:val="20"/>
              </w:rPr>
              <w:t>&lt;script</w:t>
            </w:r>
            <w:r w:rsidRPr="00CE10A7">
              <w:rPr>
                <w:rFonts w:ascii="Consolas" w:eastAsia="굴림" w:hAnsi="Consolas" w:cs="굴림"/>
                <w:color w:val="000000"/>
                <w:kern w:val="0"/>
                <w:szCs w:val="20"/>
              </w:rPr>
              <w:t> </w:t>
            </w:r>
            <w:r w:rsidRPr="00CE10A7">
              <w:rPr>
                <w:rFonts w:ascii="Consolas" w:eastAsia="굴림" w:hAnsi="Consolas" w:cs="굴림"/>
                <w:color w:val="FF0000"/>
                <w:kern w:val="0"/>
                <w:szCs w:val="20"/>
              </w:rPr>
              <w:t>type</w:t>
            </w:r>
            <w:r w:rsidRPr="00CE10A7">
              <w:rPr>
                <w:rFonts w:ascii="Consolas" w:eastAsia="굴림" w:hAnsi="Consolas" w:cs="굴림"/>
                <w:color w:val="000000"/>
                <w:kern w:val="0"/>
                <w:szCs w:val="20"/>
              </w:rPr>
              <w:t>=</w:t>
            </w:r>
            <w:r w:rsidRPr="00CE10A7">
              <w:rPr>
                <w:rFonts w:ascii="Consolas" w:eastAsia="굴림" w:hAnsi="Consolas" w:cs="굴림"/>
                <w:color w:val="0000FF"/>
                <w:kern w:val="0"/>
                <w:szCs w:val="20"/>
              </w:rPr>
              <w:t>"text/javascript"</w:t>
            </w:r>
            <w:r w:rsidRPr="00CE10A7">
              <w:rPr>
                <w:rFonts w:ascii="Consolas" w:eastAsia="굴림" w:hAnsi="Consolas" w:cs="굴림"/>
                <w:color w:val="800000"/>
                <w:kern w:val="0"/>
                <w:szCs w:val="20"/>
              </w:rPr>
              <w:t>&gt;</w:t>
            </w:r>
          </w:p>
          <w:p w14:paraId="1D86264B" w14:textId="77777777" w:rsidR="002039ED" w:rsidRPr="00CE10A7" w:rsidRDefault="002039ED" w:rsidP="00CE10A7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Cs w:val="20"/>
              </w:rPr>
            </w:pPr>
            <w:r w:rsidRPr="00CE10A7">
              <w:rPr>
                <w:rFonts w:ascii="Consolas" w:eastAsia="굴림" w:hAnsi="Consolas" w:cs="굴림"/>
                <w:color w:val="000000"/>
                <w:kern w:val="0"/>
                <w:szCs w:val="20"/>
              </w:rPr>
              <w:t>    </w:t>
            </w:r>
            <w:r w:rsidRPr="00CE10A7">
              <w:rPr>
                <w:rFonts w:ascii="Consolas" w:eastAsia="굴림" w:hAnsi="Consolas" w:cs="굴림"/>
                <w:color w:val="0000FF"/>
                <w:kern w:val="0"/>
                <w:szCs w:val="20"/>
              </w:rPr>
              <w:t>var</w:t>
            </w:r>
            <w:r w:rsidRPr="00CE10A7">
              <w:rPr>
                <w:rFonts w:ascii="Consolas" w:eastAsia="굴림" w:hAnsi="Consolas" w:cs="굴림"/>
                <w:color w:val="000000"/>
                <w:kern w:val="0"/>
                <w:szCs w:val="20"/>
              </w:rPr>
              <w:t> </w:t>
            </w:r>
            <w:r w:rsidRPr="00CE10A7">
              <w:rPr>
                <w:rFonts w:ascii="Consolas" w:eastAsia="굴림" w:hAnsi="Consolas" w:cs="굴림"/>
                <w:color w:val="001080"/>
                <w:kern w:val="0"/>
                <w:szCs w:val="20"/>
              </w:rPr>
              <w:t>app</w:t>
            </w:r>
            <w:r w:rsidRPr="00CE10A7">
              <w:rPr>
                <w:rFonts w:ascii="Consolas" w:eastAsia="굴림" w:hAnsi="Consolas" w:cs="굴림"/>
                <w:color w:val="000000"/>
                <w:kern w:val="0"/>
                <w:szCs w:val="20"/>
              </w:rPr>
              <w:t> = </w:t>
            </w:r>
            <w:r w:rsidRPr="00CE10A7">
              <w:rPr>
                <w:rFonts w:ascii="Consolas" w:eastAsia="굴림" w:hAnsi="Consolas" w:cs="굴림"/>
                <w:color w:val="0000FF"/>
                <w:kern w:val="0"/>
                <w:szCs w:val="20"/>
              </w:rPr>
              <w:t>new</w:t>
            </w:r>
            <w:r w:rsidRPr="00CE10A7">
              <w:rPr>
                <w:rFonts w:ascii="Consolas" w:eastAsia="굴림" w:hAnsi="Consolas" w:cs="굴림"/>
                <w:color w:val="000000"/>
                <w:kern w:val="0"/>
                <w:szCs w:val="20"/>
              </w:rPr>
              <w:t> </w:t>
            </w:r>
            <w:r w:rsidRPr="00CE10A7">
              <w:rPr>
                <w:rFonts w:ascii="Consolas" w:eastAsia="굴림" w:hAnsi="Consolas" w:cs="굴림"/>
                <w:color w:val="267F99"/>
                <w:kern w:val="0"/>
                <w:szCs w:val="20"/>
              </w:rPr>
              <w:t>Vue</w:t>
            </w:r>
            <w:r w:rsidRPr="00CE10A7">
              <w:rPr>
                <w:rFonts w:ascii="Consolas" w:eastAsia="굴림" w:hAnsi="Consolas" w:cs="굴림"/>
                <w:color w:val="000000"/>
                <w:kern w:val="0"/>
                <w:szCs w:val="20"/>
              </w:rPr>
              <w:t>({</w:t>
            </w:r>
          </w:p>
          <w:p w14:paraId="3E77CE15" w14:textId="77777777" w:rsidR="002039ED" w:rsidRPr="00CE10A7" w:rsidRDefault="002039ED" w:rsidP="00CE10A7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Cs w:val="20"/>
              </w:rPr>
            </w:pPr>
            <w:r w:rsidRPr="00CE10A7">
              <w:rPr>
                <w:rFonts w:ascii="Consolas" w:eastAsia="굴림" w:hAnsi="Consolas" w:cs="굴림"/>
                <w:color w:val="000000"/>
                <w:kern w:val="0"/>
                <w:szCs w:val="20"/>
              </w:rPr>
              <w:t>      </w:t>
            </w:r>
            <w:r w:rsidRPr="00CE10A7">
              <w:rPr>
                <w:rFonts w:ascii="Consolas" w:eastAsia="굴림" w:hAnsi="Consolas" w:cs="굴림"/>
                <w:color w:val="001080"/>
                <w:kern w:val="0"/>
                <w:szCs w:val="20"/>
              </w:rPr>
              <w:t>el:</w:t>
            </w:r>
            <w:r w:rsidRPr="00CE10A7">
              <w:rPr>
                <w:rFonts w:ascii="Consolas" w:eastAsia="굴림" w:hAnsi="Consolas" w:cs="굴림"/>
                <w:color w:val="000000"/>
                <w:kern w:val="0"/>
                <w:szCs w:val="20"/>
              </w:rPr>
              <w:t> </w:t>
            </w:r>
            <w:r w:rsidRPr="00CE10A7">
              <w:rPr>
                <w:rFonts w:ascii="Consolas" w:eastAsia="굴림" w:hAnsi="Consolas" w:cs="굴림"/>
                <w:color w:val="A31515"/>
                <w:kern w:val="0"/>
                <w:szCs w:val="20"/>
              </w:rPr>
              <w:t>'#app'</w:t>
            </w:r>
            <w:r w:rsidRPr="00CE10A7">
              <w:rPr>
                <w:rFonts w:ascii="Consolas" w:eastAsia="굴림" w:hAnsi="Consolas" w:cs="굴림"/>
                <w:color w:val="000000"/>
                <w:kern w:val="0"/>
                <w:szCs w:val="20"/>
              </w:rPr>
              <w:t>,</w:t>
            </w:r>
          </w:p>
          <w:p w14:paraId="1529D65F" w14:textId="77777777" w:rsidR="002039ED" w:rsidRPr="00CE10A7" w:rsidRDefault="002039ED" w:rsidP="00CE10A7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Cs w:val="20"/>
              </w:rPr>
            </w:pPr>
            <w:r w:rsidRPr="00CE10A7">
              <w:rPr>
                <w:rFonts w:ascii="Consolas" w:eastAsia="굴림" w:hAnsi="Consolas" w:cs="굴림"/>
                <w:color w:val="000000"/>
                <w:kern w:val="0"/>
                <w:szCs w:val="20"/>
              </w:rPr>
              <w:t>      </w:t>
            </w:r>
            <w:r w:rsidRPr="00CE10A7">
              <w:rPr>
                <w:rFonts w:ascii="Consolas" w:eastAsia="굴림" w:hAnsi="Consolas" w:cs="굴림"/>
                <w:color w:val="001080"/>
                <w:kern w:val="0"/>
                <w:szCs w:val="20"/>
              </w:rPr>
              <w:t>data:</w:t>
            </w:r>
            <w:r w:rsidRPr="00CE10A7">
              <w:rPr>
                <w:rFonts w:ascii="Consolas" w:eastAsia="굴림" w:hAnsi="Consolas" w:cs="굴림"/>
                <w:color w:val="000000"/>
                <w:kern w:val="0"/>
                <w:szCs w:val="20"/>
              </w:rPr>
              <w:t> {</w:t>
            </w:r>
          </w:p>
          <w:p w14:paraId="0111ACB8" w14:textId="77777777" w:rsidR="002039ED" w:rsidRPr="00CE10A7" w:rsidRDefault="002039ED" w:rsidP="00CE10A7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Cs w:val="20"/>
              </w:rPr>
            </w:pPr>
            <w:r w:rsidRPr="00CE10A7">
              <w:rPr>
                <w:rFonts w:ascii="Consolas" w:eastAsia="굴림" w:hAnsi="Consolas" w:cs="굴림"/>
                <w:color w:val="000000"/>
                <w:kern w:val="0"/>
                <w:szCs w:val="20"/>
              </w:rPr>
              <w:t>        </w:t>
            </w:r>
            <w:r w:rsidRPr="00CE10A7">
              <w:rPr>
                <w:rFonts w:ascii="Consolas" w:eastAsia="굴림" w:hAnsi="Consolas" w:cs="굴림"/>
                <w:color w:val="001080"/>
                <w:kern w:val="0"/>
                <w:szCs w:val="20"/>
              </w:rPr>
              <w:t>title:</w:t>
            </w:r>
            <w:r w:rsidRPr="00CE10A7">
              <w:rPr>
                <w:rFonts w:ascii="Consolas" w:eastAsia="굴림" w:hAnsi="Consolas" w:cs="굴림"/>
                <w:color w:val="000000"/>
                <w:kern w:val="0"/>
                <w:szCs w:val="20"/>
              </w:rPr>
              <w:t> </w:t>
            </w:r>
            <w:r w:rsidRPr="00CE10A7">
              <w:rPr>
                <w:rFonts w:ascii="Consolas" w:eastAsia="굴림" w:hAnsi="Consolas" w:cs="굴림"/>
                <w:color w:val="A31515"/>
                <w:kern w:val="0"/>
                <w:szCs w:val="20"/>
              </w:rPr>
              <w:t>'hello world'</w:t>
            </w:r>
            <w:r w:rsidRPr="00CE10A7">
              <w:rPr>
                <w:rFonts w:ascii="Consolas" w:eastAsia="굴림" w:hAnsi="Consolas" w:cs="굴림"/>
                <w:color w:val="000000"/>
                <w:kern w:val="0"/>
                <w:szCs w:val="20"/>
              </w:rPr>
              <w:t>,</w:t>
            </w:r>
          </w:p>
          <w:p w14:paraId="1E1BB6C8" w14:textId="77777777" w:rsidR="002039ED" w:rsidRPr="00CE10A7" w:rsidRDefault="002039ED" w:rsidP="00CE10A7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Cs w:val="20"/>
              </w:rPr>
            </w:pPr>
            <w:r w:rsidRPr="00CE10A7">
              <w:rPr>
                <w:rFonts w:ascii="Consolas" w:eastAsia="굴림" w:hAnsi="Consolas" w:cs="굴림"/>
                <w:color w:val="000000"/>
                <w:kern w:val="0"/>
                <w:szCs w:val="20"/>
              </w:rPr>
              <w:t>        </w:t>
            </w:r>
            <w:r w:rsidRPr="00CE10A7">
              <w:rPr>
                <w:rFonts w:ascii="Consolas" w:eastAsia="굴림" w:hAnsi="Consolas" w:cs="굴림"/>
                <w:color w:val="001080"/>
                <w:kern w:val="0"/>
                <w:szCs w:val="20"/>
              </w:rPr>
              <w:t>body:</w:t>
            </w:r>
            <w:r w:rsidRPr="00CE10A7">
              <w:rPr>
                <w:rFonts w:ascii="Consolas" w:eastAsia="굴림" w:hAnsi="Consolas" w:cs="굴림"/>
                <w:color w:val="000000"/>
                <w:kern w:val="0"/>
                <w:szCs w:val="20"/>
              </w:rPr>
              <w:t> </w:t>
            </w:r>
            <w:r w:rsidRPr="00CE10A7">
              <w:rPr>
                <w:rFonts w:ascii="Consolas" w:eastAsia="굴림" w:hAnsi="Consolas" w:cs="굴림"/>
                <w:color w:val="A31515"/>
                <w:kern w:val="0"/>
                <w:szCs w:val="20"/>
              </w:rPr>
              <w:t>'good morning'</w:t>
            </w:r>
          </w:p>
          <w:p w14:paraId="283FE961" w14:textId="77777777" w:rsidR="002039ED" w:rsidRPr="00CE10A7" w:rsidRDefault="002039ED" w:rsidP="00CE10A7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Cs w:val="20"/>
              </w:rPr>
            </w:pPr>
            <w:r w:rsidRPr="00CE10A7">
              <w:rPr>
                <w:rFonts w:ascii="Consolas" w:eastAsia="굴림" w:hAnsi="Consolas" w:cs="굴림"/>
                <w:color w:val="000000"/>
                <w:kern w:val="0"/>
                <w:szCs w:val="20"/>
              </w:rPr>
              <w:t>      }</w:t>
            </w:r>
          </w:p>
          <w:p w14:paraId="36E90199" w14:textId="77777777" w:rsidR="002039ED" w:rsidRPr="00CE10A7" w:rsidRDefault="002039ED" w:rsidP="00CE10A7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Cs w:val="20"/>
              </w:rPr>
            </w:pPr>
            <w:r w:rsidRPr="00CE10A7">
              <w:rPr>
                <w:rFonts w:ascii="Consolas" w:eastAsia="굴림" w:hAnsi="Consolas" w:cs="굴림"/>
                <w:color w:val="000000"/>
                <w:kern w:val="0"/>
                <w:szCs w:val="20"/>
              </w:rPr>
              <w:t>    })    </w:t>
            </w:r>
          </w:p>
          <w:p w14:paraId="23EF1420" w14:textId="77777777" w:rsidR="002039ED" w:rsidRPr="00CE10A7" w:rsidRDefault="002039ED" w:rsidP="00CE10A7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Cs w:val="20"/>
              </w:rPr>
            </w:pPr>
            <w:r w:rsidRPr="00CE10A7">
              <w:rPr>
                <w:rFonts w:ascii="Consolas" w:eastAsia="굴림" w:hAnsi="Consolas" w:cs="굴림"/>
                <w:color w:val="000000"/>
                <w:kern w:val="0"/>
                <w:szCs w:val="20"/>
              </w:rPr>
              <w:t>   </w:t>
            </w:r>
            <w:r w:rsidRPr="00CE10A7">
              <w:rPr>
                <w:rFonts w:ascii="Consolas" w:eastAsia="굴림" w:hAnsi="Consolas" w:cs="굴림"/>
                <w:color w:val="800000"/>
                <w:kern w:val="0"/>
                <w:szCs w:val="20"/>
              </w:rPr>
              <w:t>&lt;/script&gt;</w:t>
            </w:r>
          </w:p>
          <w:p w14:paraId="25E3E100" w14:textId="77777777" w:rsidR="002039ED" w:rsidRPr="00CE10A7" w:rsidRDefault="002039ED" w:rsidP="00CE10A7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Cs w:val="20"/>
              </w:rPr>
            </w:pPr>
            <w:r w:rsidRPr="00CE10A7">
              <w:rPr>
                <w:rFonts w:ascii="Consolas" w:eastAsia="굴림" w:hAnsi="Consolas" w:cs="굴림"/>
                <w:color w:val="800000"/>
                <w:kern w:val="0"/>
                <w:szCs w:val="20"/>
              </w:rPr>
              <w:t>&lt;/body&gt;</w:t>
            </w:r>
            <w:r w:rsidRPr="00CE10A7">
              <w:rPr>
                <w:rFonts w:ascii="Consolas" w:eastAsia="굴림" w:hAnsi="Consolas" w:cs="굴림"/>
                <w:color w:val="000000"/>
                <w:kern w:val="0"/>
                <w:szCs w:val="20"/>
              </w:rPr>
              <w:t>    </w:t>
            </w:r>
          </w:p>
          <w:p w14:paraId="2ED7F8AA" w14:textId="7342B8DB" w:rsidR="002039ED" w:rsidRPr="00CE10A7" w:rsidRDefault="002039ED" w:rsidP="00CE10A7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Cs w:val="20"/>
              </w:rPr>
            </w:pPr>
            <w:r w:rsidRPr="00CE10A7">
              <w:rPr>
                <w:rFonts w:ascii="Consolas" w:eastAsia="굴림" w:hAnsi="Consolas" w:cs="굴림"/>
                <w:color w:val="800000"/>
                <w:kern w:val="0"/>
                <w:szCs w:val="20"/>
              </w:rPr>
              <w:t>&lt;/html&gt;</w:t>
            </w:r>
          </w:p>
          <w:p w14:paraId="261D1E0A" w14:textId="77777777" w:rsidR="001B5C3A" w:rsidRPr="00CE10A7" w:rsidRDefault="001B5C3A" w:rsidP="00CE10A7">
            <w:pPr>
              <w:wordWrap/>
              <w:rPr>
                <w:szCs w:val="20"/>
              </w:rPr>
            </w:pPr>
          </w:p>
        </w:tc>
      </w:tr>
    </w:tbl>
    <w:p w14:paraId="414756A6" w14:textId="1B50CAD6" w:rsidR="001B5C3A" w:rsidRDefault="001B5C3A" w:rsidP="001B5C3A"/>
    <w:p w14:paraId="6E1E95E4" w14:textId="2F26B135" w:rsidR="00FC1471" w:rsidRDefault="00FC1471" w:rsidP="00FC1471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800000"/>
          <w:kern w:val="0"/>
          <w:sz w:val="21"/>
          <w:szCs w:val="21"/>
        </w:rPr>
      </w:pPr>
      <w:r w:rsidRPr="002039ED">
        <w:rPr>
          <w:rFonts w:ascii="Consolas" w:eastAsia="굴림" w:hAnsi="Consolas" w:cs="굴림"/>
          <w:color w:val="800000"/>
          <w:kern w:val="0"/>
          <w:sz w:val="21"/>
          <w:szCs w:val="21"/>
        </w:rPr>
        <w:t>&lt;script</w:t>
      </w:r>
      <w:r w:rsidRPr="002039ED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r w:rsidRPr="002039ED">
        <w:rPr>
          <w:rFonts w:ascii="Consolas" w:eastAsia="굴림" w:hAnsi="Consolas" w:cs="굴림"/>
          <w:color w:val="FF0000"/>
          <w:kern w:val="0"/>
          <w:sz w:val="21"/>
          <w:szCs w:val="21"/>
        </w:rPr>
        <w:t>src</w:t>
      </w:r>
      <w:r w:rsidRPr="002039ED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2039ED">
        <w:rPr>
          <w:rFonts w:ascii="Consolas" w:eastAsia="굴림" w:hAnsi="Consolas" w:cs="굴림"/>
          <w:color w:val="0000FF"/>
          <w:kern w:val="0"/>
          <w:sz w:val="21"/>
          <w:szCs w:val="21"/>
        </w:rPr>
        <w:t>"https://cdn.jsdelivr.net/npm/vue/dist/vue.js"</w:t>
      </w:r>
      <w:r w:rsidRPr="002039ED">
        <w:rPr>
          <w:rFonts w:ascii="Consolas" w:eastAsia="굴림" w:hAnsi="Consolas" w:cs="굴림"/>
          <w:color w:val="800000"/>
          <w:kern w:val="0"/>
          <w:sz w:val="21"/>
          <w:szCs w:val="21"/>
        </w:rPr>
        <w:t>&gt;&lt;/script&gt;</w:t>
      </w:r>
    </w:p>
    <w:p w14:paraId="7A691505" w14:textId="3C488ADD" w:rsidR="00FC1471" w:rsidRDefault="00FC1471" w:rsidP="00FC1471">
      <w:pPr>
        <w:widowControl/>
        <w:shd w:val="clear" w:color="auto" w:fill="FFFFFF"/>
        <w:wordWrap/>
        <w:autoSpaceDE/>
        <w:autoSpaceDN/>
        <w:spacing w:line="285" w:lineRule="atLeast"/>
        <w:jc w:val="left"/>
      </w:pPr>
      <w:r>
        <w:rPr>
          <w:rFonts w:hint="eastAsia"/>
        </w:rPr>
        <w:t>v</w:t>
      </w:r>
      <w:r>
        <w:t xml:space="preserve">ue.js </w:t>
      </w:r>
      <w:r>
        <w:rPr>
          <w:rFonts w:hint="eastAsia"/>
        </w:rPr>
        <w:t xml:space="preserve">엔진에 해당하는 </w:t>
      </w:r>
      <w:r w:rsidR="001E66B1">
        <w:t xml:space="preserve">javascript </w:t>
      </w:r>
      <w:r>
        <w:rPr>
          <w:rFonts w:hint="eastAsia"/>
        </w:rPr>
        <w:t>파일</w:t>
      </w:r>
      <w:r w:rsidR="001E66B1">
        <w:rPr>
          <w:rFonts w:hint="eastAsia"/>
        </w:rPr>
        <w:t>에 대한 링크이다.</w:t>
      </w:r>
    </w:p>
    <w:p w14:paraId="46041554" w14:textId="0C827748" w:rsidR="001E66B1" w:rsidRDefault="001E66B1" w:rsidP="00FC1471">
      <w:pPr>
        <w:widowControl/>
        <w:shd w:val="clear" w:color="auto" w:fill="FFFFFF"/>
        <w:wordWrap/>
        <w:autoSpaceDE/>
        <w:autoSpaceDN/>
        <w:spacing w:line="285" w:lineRule="atLeast"/>
        <w:jc w:val="left"/>
      </w:pPr>
      <w:r>
        <w:rPr>
          <w:rFonts w:hint="eastAsia"/>
        </w:rPr>
        <w:t>이 파일의 소스코드가 이 웹브라우저 창에서 실행된다.</w:t>
      </w:r>
    </w:p>
    <w:p w14:paraId="0426CA65" w14:textId="0900606E" w:rsidR="001E66B1" w:rsidRPr="002039ED" w:rsidRDefault="001E66B1" w:rsidP="00FC1471">
      <w:pPr>
        <w:widowControl/>
        <w:shd w:val="clear" w:color="auto" w:fill="FFFFFF"/>
        <w:wordWrap/>
        <w:autoSpaceDE/>
        <w:autoSpaceDN/>
        <w:spacing w:line="285" w:lineRule="atLeast"/>
        <w:jc w:val="left"/>
      </w:pPr>
      <w:r>
        <w:rPr>
          <w:rFonts w:hint="eastAsia"/>
        </w:rPr>
        <w:t xml:space="preserve">즉 </w:t>
      </w:r>
      <w:r>
        <w:t xml:space="preserve">vue.js </w:t>
      </w:r>
      <w:r>
        <w:rPr>
          <w:rFonts w:hint="eastAsia"/>
        </w:rPr>
        <w:t>엔진이 이 창에서 실행된다.</w:t>
      </w:r>
    </w:p>
    <w:p w14:paraId="05822DAA" w14:textId="0B15573D" w:rsidR="00FC1471" w:rsidRDefault="00FC1471" w:rsidP="001B5C3A"/>
    <w:p w14:paraId="31469CD9" w14:textId="4EC56BCC" w:rsidR="00A1303D" w:rsidRDefault="00A1303D" w:rsidP="00A1303D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2039ED">
        <w:rPr>
          <w:rFonts w:ascii="Consolas" w:eastAsia="굴림" w:hAnsi="Consolas" w:cs="굴림"/>
          <w:color w:val="0000FF"/>
          <w:kern w:val="0"/>
          <w:sz w:val="21"/>
          <w:szCs w:val="21"/>
        </w:rPr>
        <w:t>var</w:t>
      </w:r>
      <w:r w:rsidRPr="002039ED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r w:rsidRPr="002039ED">
        <w:rPr>
          <w:rFonts w:ascii="Consolas" w:eastAsia="굴림" w:hAnsi="Consolas" w:cs="굴림"/>
          <w:color w:val="001080"/>
          <w:kern w:val="0"/>
          <w:sz w:val="21"/>
          <w:szCs w:val="21"/>
        </w:rPr>
        <w:t>app</w:t>
      </w:r>
      <w:r w:rsidRPr="002039ED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r w:rsidRPr="002039ED">
        <w:rPr>
          <w:rFonts w:ascii="Consolas" w:eastAsia="굴림" w:hAnsi="Consolas" w:cs="굴림"/>
          <w:color w:val="0000FF"/>
          <w:kern w:val="0"/>
          <w:sz w:val="21"/>
          <w:szCs w:val="21"/>
        </w:rPr>
        <w:t>new</w:t>
      </w:r>
      <w:r w:rsidRPr="002039ED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r w:rsidRPr="002039ED">
        <w:rPr>
          <w:rFonts w:ascii="Consolas" w:eastAsia="굴림" w:hAnsi="Consolas" w:cs="굴림"/>
          <w:color w:val="267F99"/>
          <w:kern w:val="0"/>
          <w:sz w:val="21"/>
          <w:szCs w:val="21"/>
        </w:rPr>
        <w:t>Vue</w:t>
      </w:r>
      <w:r w:rsidRPr="002039ED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0E3425">
        <w:rPr>
          <w:rFonts w:ascii="Consolas" w:eastAsia="굴림" w:hAnsi="Consolas" w:cs="굴림"/>
          <w:color w:val="000000"/>
          <w:kern w:val="0"/>
          <w:sz w:val="21"/>
          <w:szCs w:val="21"/>
          <w:highlight w:val="yellow"/>
        </w:rPr>
        <w:t xml:space="preserve">{ </w:t>
      </w:r>
      <w:r w:rsidRPr="000E3425">
        <w:rPr>
          <w:rFonts w:ascii="Consolas" w:eastAsia="굴림" w:hAnsi="Consolas" w:cs="굴림" w:hint="eastAsia"/>
          <w:color w:val="000000"/>
          <w:kern w:val="0"/>
          <w:sz w:val="21"/>
          <w:szCs w:val="21"/>
          <w:highlight w:val="yellow"/>
        </w:rPr>
        <w:t>생략</w:t>
      </w:r>
      <w:r w:rsidRPr="000E3425">
        <w:rPr>
          <w:rFonts w:ascii="Consolas" w:eastAsia="굴림" w:hAnsi="Consolas" w:cs="굴림"/>
          <w:color w:val="000000"/>
          <w:kern w:val="0"/>
          <w:sz w:val="21"/>
          <w:szCs w:val="21"/>
          <w:highlight w:val="yellow"/>
        </w:rPr>
        <w:t> }</w:t>
      </w:r>
      <w:r w:rsidRPr="002039ED">
        <w:rPr>
          <w:rFonts w:ascii="Consolas" w:eastAsia="굴림" w:hAnsi="Consolas" w:cs="굴림"/>
          <w:color w:val="000000"/>
          <w:kern w:val="0"/>
          <w:sz w:val="21"/>
          <w:szCs w:val="21"/>
        </w:rPr>
        <w:t>)    </w:t>
      </w:r>
    </w:p>
    <w:p w14:paraId="003D19EE" w14:textId="1B70EEC1" w:rsidR="00BC3B24" w:rsidRDefault="00BC3B24" w:rsidP="00A1303D">
      <w:pPr>
        <w:widowControl/>
        <w:shd w:val="clear" w:color="auto" w:fill="FFFFFF"/>
        <w:wordWrap/>
        <w:autoSpaceDE/>
        <w:autoSpaceDN/>
        <w:spacing w:line="285" w:lineRule="atLeast"/>
        <w:jc w:val="left"/>
      </w:pPr>
      <w:r>
        <w:t xml:space="preserve">  </w:t>
      </w:r>
      <w:r w:rsidRPr="00BC3B24">
        <w:rPr>
          <w:rFonts w:hint="eastAsia"/>
        </w:rPr>
        <w:t>V</w:t>
      </w:r>
      <w:r w:rsidRPr="00BC3B24">
        <w:t>ue 객체를</w:t>
      </w:r>
      <w:r w:rsidRPr="00BC3B24">
        <w:rPr>
          <w:rFonts w:hint="eastAsia"/>
        </w:rPr>
        <w:t xml:space="preserve"> </w:t>
      </w:r>
      <w:r w:rsidRPr="00BC3B24">
        <w:t>생성하여</w:t>
      </w:r>
      <w:r w:rsidRPr="00BC3B24">
        <w:rPr>
          <w:rFonts w:hint="eastAsia"/>
        </w:rPr>
        <w:t xml:space="preserve"> </w:t>
      </w:r>
      <w:r w:rsidRPr="00BC3B24">
        <w:t>전역</w:t>
      </w:r>
      <w:r w:rsidRPr="00BC3B24">
        <w:rPr>
          <w:rFonts w:hint="eastAsia"/>
        </w:rPr>
        <w:t xml:space="preserve"> </w:t>
      </w:r>
      <w:r w:rsidRPr="00BC3B24">
        <w:t>변수</w:t>
      </w:r>
      <w:r w:rsidRPr="00BC3B24">
        <w:rPr>
          <w:rFonts w:hint="eastAsia"/>
        </w:rPr>
        <w:t xml:space="preserve"> </w:t>
      </w:r>
      <w:r w:rsidRPr="00BC3B24">
        <w:t>app에</w:t>
      </w:r>
      <w:r w:rsidRPr="00BC3B24">
        <w:rPr>
          <w:rFonts w:hint="eastAsia"/>
        </w:rPr>
        <w:t xml:space="preserve"> </w:t>
      </w:r>
      <w:r w:rsidRPr="00BC3B24">
        <w:t>대입한다</w:t>
      </w:r>
      <w:r w:rsidRPr="00BC3B24">
        <w:rPr>
          <w:rFonts w:hint="eastAsia"/>
        </w:rPr>
        <w:t>.</w:t>
      </w:r>
    </w:p>
    <w:p w14:paraId="568422B3" w14:textId="07B6FD62" w:rsidR="000E3425" w:rsidRPr="000E3425" w:rsidRDefault="000E3425" w:rsidP="00A1303D">
      <w:pPr>
        <w:widowControl/>
        <w:shd w:val="clear" w:color="auto" w:fill="FFFFFF"/>
        <w:wordWrap/>
        <w:autoSpaceDE/>
        <w:autoSpaceDN/>
        <w:spacing w:line="285" w:lineRule="atLeast"/>
        <w:jc w:val="left"/>
      </w:pPr>
      <w:r>
        <w:t xml:space="preserve">  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 xml:space="preserve">객체가 </w:t>
      </w:r>
      <w:r>
        <w:t xml:space="preserve">Vue </w:t>
      </w:r>
      <w:r>
        <w:rPr>
          <w:rFonts w:hint="eastAsia"/>
        </w:rPr>
        <w:t>앱에 해당하는 객체이다.</w:t>
      </w:r>
    </w:p>
    <w:p w14:paraId="5B23AF13" w14:textId="5668B66D" w:rsidR="00BC3B24" w:rsidRDefault="00BC3B24" w:rsidP="00A1303D">
      <w:pPr>
        <w:widowControl/>
        <w:shd w:val="clear" w:color="auto" w:fill="FFFFFF"/>
        <w:wordWrap/>
        <w:autoSpaceDE/>
        <w:autoSpaceDN/>
        <w:spacing w:line="285" w:lineRule="atLeast"/>
        <w:jc w:val="left"/>
      </w:pPr>
      <w:r>
        <w:rPr>
          <w:rFonts w:hint="eastAsia"/>
        </w:rPr>
        <w:t xml:space="preserve"> </w:t>
      </w:r>
      <w:r>
        <w:t xml:space="preserve"> Vue </w:t>
      </w:r>
      <w:r>
        <w:rPr>
          <w:rFonts w:hint="eastAsia"/>
        </w:rPr>
        <w:t>생성자 파라미</w:t>
      </w:r>
      <w:r w:rsidR="000E3425">
        <w:rPr>
          <w:rFonts w:hint="eastAsia"/>
        </w:rPr>
        <w:t xml:space="preserve">터는 </w:t>
      </w:r>
      <w:r w:rsidR="000E3425">
        <w:t xml:space="preserve">javascript </w:t>
      </w:r>
      <w:r w:rsidR="000E3425">
        <w:rPr>
          <w:rFonts w:hint="eastAsia"/>
        </w:rPr>
        <w:t>객체이다.</w:t>
      </w:r>
      <w:r w:rsidR="000E3425">
        <w:t xml:space="preserve"> (</w:t>
      </w:r>
      <w:r w:rsidR="000E3425">
        <w:rPr>
          <w:rFonts w:hint="eastAsia"/>
        </w:rPr>
        <w:t>노란색으로 칠한 부분)</w:t>
      </w:r>
    </w:p>
    <w:p w14:paraId="4CC0793B" w14:textId="5D98ADAC" w:rsidR="00A1303D" w:rsidRPr="001E66B1" w:rsidRDefault="000D45D2" w:rsidP="001B5C3A">
      <w:r>
        <w:t xml:space="preserve">  </w:t>
      </w:r>
      <w:r>
        <w:rPr>
          <w:rFonts w:hint="eastAsia"/>
        </w:rPr>
        <w:t>이 객체에,</w:t>
      </w:r>
      <w:r>
        <w:t xml:space="preserve"> </w:t>
      </w:r>
      <w:r w:rsidR="00DF0E72">
        <w:t xml:space="preserve">Vue </w:t>
      </w:r>
      <w:r w:rsidR="00DF0E72">
        <w:rPr>
          <w:rFonts w:hint="eastAsia"/>
        </w:rPr>
        <w:t>앱의 기능을 구현해야 한다.</w:t>
      </w:r>
    </w:p>
    <w:p w14:paraId="0868B55A" w14:textId="5F49FE19" w:rsidR="00E058B3" w:rsidRDefault="00E058B3" w:rsidP="001B5C3A"/>
    <w:p w14:paraId="34A5ECF0" w14:textId="6746888F" w:rsidR="000D45D2" w:rsidRDefault="000D45D2" w:rsidP="001B5C3A">
      <w:pPr>
        <w:rPr>
          <w:rFonts w:ascii="Consolas" w:eastAsia="굴림" w:hAnsi="Consolas" w:cs="굴림"/>
          <w:color w:val="A31515"/>
          <w:kern w:val="0"/>
          <w:sz w:val="21"/>
          <w:szCs w:val="21"/>
        </w:rPr>
      </w:pPr>
      <w:r w:rsidRPr="002039ED">
        <w:rPr>
          <w:rFonts w:ascii="Consolas" w:eastAsia="굴림" w:hAnsi="Consolas" w:cs="굴림"/>
          <w:color w:val="001080"/>
          <w:kern w:val="0"/>
          <w:sz w:val="21"/>
          <w:szCs w:val="21"/>
        </w:rPr>
        <w:t>el:</w:t>
      </w:r>
      <w:r w:rsidRPr="002039ED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r w:rsidRPr="002039ED">
        <w:rPr>
          <w:rFonts w:ascii="Consolas" w:eastAsia="굴림" w:hAnsi="Consolas" w:cs="굴림"/>
          <w:color w:val="A31515"/>
          <w:kern w:val="0"/>
          <w:sz w:val="21"/>
          <w:szCs w:val="21"/>
        </w:rPr>
        <w:t>'#app'</w:t>
      </w:r>
    </w:p>
    <w:p w14:paraId="17F1C1A0" w14:textId="68DEF163" w:rsidR="000D45D2" w:rsidRDefault="000D45D2" w:rsidP="001B5C3A">
      <w:r w:rsidRPr="000D45D2">
        <w:rPr>
          <w:rFonts w:hint="eastAsia"/>
        </w:rPr>
        <w:t xml:space="preserve"> </w:t>
      </w:r>
      <w:r w:rsidRPr="000D45D2">
        <w:t xml:space="preserve"> Vue</w:t>
      </w:r>
      <w:r>
        <w:t xml:space="preserve"> </w:t>
      </w:r>
      <w:r>
        <w:rPr>
          <w:rFonts w:hint="eastAsia"/>
        </w:rPr>
        <w:t xml:space="preserve">앱의 기능이 실행될 태그의 </w:t>
      </w:r>
      <w:r>
        <w:t>id</w:t>
      </w:r>
      <w:r>
        <w:rPr>
          <w:rFonts w:hint="eastAsia"/>
        </w:rPr>
        <w:t>를 지정한다.</w:t>
      </w:r>
    </w:p>
    <w:p w14:paraId="5287CA54" w14:textId="3D58DD77" w:rsidR="000D45D2" w:rsidRPr="002039ED" w:rsidRDefault="000D45D2" w:rsidP="000D45D2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2039ED">
        <w:rPr>
          <w:rFonts w:ascii="Consolas" w:eastAsia="굴림" w:hAnsi="Consolas" w:cs="굴림"/>
          <w:color w:val="000000"/>
          <w:kern w:val="0"/>
          <w:sz w:val="21"/>
          <w:szCs w:val="21"/>
        </w:rPr>
        <w:t>  </w:t>
      </w:r>
      <w:r>
        <w:t xml:space="preserve">Vue </w:t>
      </w:r>
      <w:r>
        <w:rPr>
          <w:rFonts w:hint="eastAsia"/>
        </w:rPr>
        <w:t xml:space="preserve">앱의 기능은 </w:t>
      </w:r>
      <w:r w:rsidRPr="002039ED">
        <w:rPr>
          <w:rFonts w:ascii="Consolas" w:eastAsia="굴림" w:hAnsi="Consolas" w:cs="굴림"/>
          <w:color w:val="800000"/>
          <w:kern w:val="0"/>
          <w:sz w:val="21"/>
          <w:szCs w:val="21"/>
        </w:rPr>
        <w:t>&lt;div</w:t>
      </w:r>
      <w:r w:rsidRPr="002039ED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r w:rsidRPr="002039ED">
        <w:rPr>
          <w:rFonts w:ascii="Consolas" w:eastAsia="굴림" w:hAnsi="Consolas" w:cs="굴림"/>
          <w:color w:val="FF0000"/>
          <w:kern w:val="0"/>
          <w:sz w:val="21"/>
          <w:szCs w:val="21"/>
        </w:rPr>
        <w:t>id</w:t>
      </w:r>
      <w:r w:rsidRPr="002039ED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2039ED">
        <w:rPr>
          <w:rFonts w:ascii="Consolas" w:eastAsia="굴림" w:hAnsi="Consolas" w:cs="굴림"/>
          <w:color w:val="0000FF"/>
          <w:kern w:val="0"/>
          <w:sz w:val="21"/>
          <w:szCs w:val="21"/>
        </w:rPr>
        <w:t>"app"</w:t>
      </w:r>
      <w:r w:rsidRPr="002039ED">
        <w:rPr>
          <w:rFonts w:ascii="Consolas" w:eastAsia="굴림" w:hAnsi="Consolas" w:cs="굴림"/>
          <w:color w:val="800000"/>
          <w:kern w:val="0"/>
          <w:sz w:val="21"/>
          <w:szCs w:val="21"/>
        </w:rPr>
        <w:t>&gt;</w:t>
      </w:r>
      <w:r w:rsidRPr="000D45D2">
        <w:t xml:space="preserve"> </w:t>
      </w:r>
      <w:r>
        <w:rPr>
          <w:rFonts w:hint="eastAsia"/>
        </w:rPr>
        <w:t>태그 내부에서만 실행된다.</w:t>
      </w:r>
    </w:p>
    <w:p w14:paraId="0351417D" w14:textId="77777777" w:rsidR="000D45D2" w:rsidRDefault="000D45D2" w:rsidP="001B5C3A"/>
    <w:p w14:paraId="64749D76" w14:textId="20A385F2" w:rsidR="00E058B3" w:rsidRPr="002039ED" w:rsidRDefault="00E058B3" w:rsidP="00E058B3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2039ED">
        <w:rPr>
          <w:rFonts w:ascii="Consolas" w:eastAsia="굴림" w:hAnsi="Consolas" w:cs="굴림"/>
          <w:color w:val="001080"/>
          <w:kern w:val="0"/>
          <w:sz w:val="21"/>
          <w:szCs w:val="21"/>
        </w:rPr>
        <w:t>data:</w:t>
      </w:r>
      <w:r w:rsidRPr="002039ED">
        <w:rPr>
          <w:rFonts w:ascii="Consolas" w:eastAsia="굴림" w:hAnsi="Consolas" w:cs="굴림"/>
          <w:color w:val="000000"/>
          <w:kern w:val="0"/>
          <w:sz w:val="21"/>
          <w:szCs w:val="21"/>
        </w:rPr>
        <w:t> {</w:t>
      </w:r>
    </w:p>
    <w:p w14:paraId="68C9ACFA" w14:textId="1E6F8B25" w:rsidR="00E058B3" w:rsidRPr="002039ED" w:rsidRDefault="00E058B3" w:rsidP="00E058B3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>
        <w:rPr>
          <w:rFonts w:ascii="Consolas" w:eastAsia="굴림" w:hAnsi="Consolas" w:cs="굴림"/>
          <w:color w:val="000000"/>
          <w:kern w:val="0"/>
          <w:sz w:val="21"/>
          <w:szCs w:val="21"/>
        </w:rPr>
        <w:t xml:space="preserve">  </w:t>
      </w:r>
      <w:r w:rsidRPr="002039ED">
        <w:rPr>
          <w:rFonts w:ascii="Consolas" w:eastAsia="굴림" w:hAnsi="Consolas" w:cs="굴림"/>
          <w:color w:val="001080"/>
          <w:kern w:val="0"/>
          <w:sz w:val="21"/>
          <w:szCs w:val="21"/>
        </w:rPr>
        <w:t>title:</w:t>
      </w:r>
      <w:r w:rsidRPr="002039ED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r w:rsidRPr="002039ED">
        <w:rPr>
          <w:rFonts w:ascii="Consolas" w:eastAsia="굴림" w:hAnsi="Consolas" w:cs="굴림"/>
          <w:color w:val="A31515"/>
          <w:kern w:val="0"/>
          <w:sz w:val="21"/>
          <w:szCs w:val="21"/>
        </w:rPr>
        <w:t>'hello world'</w:t>
      </w:r>
      <w:r w:rsidRPr="002039ED">
        <w:rPr>
          <w:rFonts w:ascii="Consolas" w:eastAsia="굴림" w:hAnsi="Consolas" w:cs="굴림"/>
          <w:color w:val="000000"/>
          <w:kern w:val="0"/>
          <w:sz w:val="21"/>
          <w:szCs w:val="21"/>
        </w:rPr>
        <w:t>,</w:t>
      </w:r>
    </w:p>
    <w:p w14:paraId="1BFDEF5B" w14:textId="3839DC44" w:rsidR="00E058B3" w:rsidRPr="002039ED" w:rsidRDefault="00E058B3" w:rsidP="00E058B3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2039ED">
        <w:rPr>
          <w:rFonts w:ascii="Consolas" w:eastAsia="굴림" w:hAnsi="Consolas" w:cs="굴림"/>
          <w:color w:val="000000"/>
          <w:kern w:val="0"/>
          <w:sz w:val="21"/>
          <w:szCs w:val="21"/>
        </w:rPr>
        <w:t>  </w:t>
      </w:r>
      <w:r w:rsidRPr="002039ED">
        <w:rPr>
          <w:rFonts w:ascii="Consolas" w:eastAsia="굴림" w:hAnsi="Consolas" w:cs="굴림"/>
          <w:color w:val="001080"/>
          <w:kern w:val="0"/>
          <w:sz w:val="21"/>
          <w:szCs w:val="21"/>
        </w:rPr>
        <w:t>body:</w:t>
      </w:r>
      <w:r w:rsidRPr="002039ED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r w:rsidRPr="002039ED">
        <w:rPr>
          <w:rFonts w:ascii="Consolas" w:eastAsia="굴림" w:hAnsi="Consolas" w:cs="굴림"/>
          <w:color w:val="A31515"/>
          <w:kern w:val="0"/>
          <w:sz w:val="21"/>
          <w:szCs w:val="21"/>
        </w:rPr>
        <w:t>'good morning'</w:t>
      </w:r>
    </w:p>
    <w:p w14:paraId="77D4252F" w14:textId="5B1BAF1A" w:rsidR="00E058B3" w:rsidRDefault="00E058B3" w:rsidP="00E058B3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2039ED">
        <w:rPr>
          <w:rFonts w:ascii="Consolas" w:eastAsia="굴림" w:hAnsi="Consolas" w:cs="굴림"/>
          <w:color w:val="000000"/>
          <w:kern w:val="0"/>
          <w:sz w:val="21"/>
          <w:szCs w:val="21"/>
        </w:rPr>
        <w:t>}</w:t>
      </w:r>
    </w:p>
    <w:p w14:paraId="486BA3B8" w14:textId="44D48158" w:rsidR="00E058B3" w:rsidRDefault="004E3139" w:rsidP="001B5C3A">
      <w:r>
        <w:rPr>
          <w:rFonts w:hint="eastAsia"/>
        </w:rPr>
        <w:t xml:space="preserve">앱의 </w:t>
      </w:r>
      <w:r w:rsidR="00727C71">
        <w:rPr>
          <w:rFonts w:hint="eastAsia"/>
        </w:rPr>
        <w:t>속성을</w:t>
      </w:r>
      <w:r>
        <w:rPr>
          <w:rFonts w:hint="eastAsia"/>
        </w:rPr>
        <w:t xml:space="preserve"> 선언한 코드이다.</w:t>
      </w:r>
      <w:r w:rsidR="00CE10A7">
        <w:t xml:space="preserve"> (</w:t>
      </w:r>
      <w:r w:rsidR="00CE10A7">
        <w:rPr>
          <w:rFonts w:hint="eastAsia"/>
        </w:rPr>
        <w:t>멤버 변수)</w:t>
      </w:r>
    </w:p>
    <w:p w14:paraId="02E4CEC6" w14:textId="715E1C2D" w:rsidR="00727C71" w:rsidRDefault="00727C71" w:rsidP="001B5C3A"/>
    <w:p w14:paraId="02183578" w14:textId="4A326BA6" w:rsidR="00727C71" w:rsidRDefault="00727C71" w:rsidP="00727C71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800000"/>
          <w:kern w:val="0"/>
          <w:sz w:val="21"/>
          <w:szCs w:val="21"/>
        </w:rPr>
      </w:pPr>
      <w:r w:rsidRPr="002039ED">
        <w:rPr>
          <w:rFonts w:ascii="Consolas" w:eastAsia="굴림" w:hAnsi="Consolas" w:cs="굴림"/>
          <w:color w:val="800000"/>
          <w:kern w:val="0"/>
          <w:sz w:val="21"/>
          <w:szCs w:val="21"/>
        </w:rPr>
        <w:t>&lt;h1&gt;</w:t>
      </w:r>
      <w:r w:rsidRPr="002039ED">
        <w:rPr>
          <w:rFonts w:ascii="Consolas" w:eastAsia="굴림" w:hAnsi="Consolas" w:cs="굴림"/>
          <w:color w:val="000000"/>
          <w:kern w:val="0"/>
          <w:sz w:val="21"/>
          <w:szCs w:val="21"/>
        </w:rPr>
        <w:t>{{ title }}</w:t>
      </w:r>
      <w:r w:rsidRPr="002039ED">
        <w:rPr>
          <w:rFonts w:ascii="Consolas" w:eastAsia="굴림" w:hAnsi="Consolas" w:cs="굴림"/>
          <w:color w:val="800000"/>
          <w:kern w:val="0"/>
          <w:sz w:val="21"/>
          <w:szCs w:val="21"/>
        </w:rPr>
        <w:t>&lt;/h1&gt;</w:t>
      </w:r>
    </w:p>
    <w:p w14:paraId="0B58A343" w14:textId="6F38C3D1" w:rsidR="00727C71" w:rsidRDefault="00727C71" w:rsidP="00727C71">
      <w:pPr>
        <w:widowControl/>
        <w:shd w:val="clear" w:color="auto" w:fill="FFFFFF"/>
        <w:wordWrap/>
        <w:autoSpaceDE/>
        <w:autoSpaceDN/>
        <w:spacing w:line="285" w:lineRule="atLeast"/>
        <w:jc w:val="left"/>
      </w:pPr>
      <w:r w:rsidRPr="00727C71">
        <w:rPr>
          <w:rFonts w:hint="eastAsia"/>
        </w:rPr>
        <w:t xml:space="preserve"> </w:t>
      </w:r>
      <w:r w:rsidRPr="00727C71">
        <w:t xml:space="preserve">  title</w:t>
      </w:r>
      <w:r>
        <w:t xml:space="preserve"> </w:t>
      </w:r>
      <w:r>
        <w:rPr>
          <w:rFonts w:hint="eastAsia"/>
        </w:rPr>
        <w:t>속성값이 여기에 출력된다.</w:t>
      </w:r>
    </w:p>
    <w:p w14:paraId="6FBD0F46" w14:textId="77777777" w:rsidR="00727C71" w:rsidRPr="002039ED" w:rsidRDefault="00727C71" w:rsidP="00727C71">
      <w:pPr>
        <w:widowControl/>
        <w:shd w:val="clear" w:color="auto" w:fill="FFFFFF"/>
        <w:wordWrap/>
        <w:autoSpaceDE/>
        <w:autoSpaceDN/>
        <w:spacing w:line="285" w:lineRule="atLeast"/>
        <w:jc w:val="left"/>
      </w:pPr>
    </w:p>
    <w:p w14:paraId="75C7E02F" w14:textId="55BBE922" w:rsidR="00727C71" w:rsidRDefault="00727C71" w:rsidP="00727C71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800000"/>
          <w:kern w:val="0"/>
          <w:sz w:val="21"/>
          <w:szCs w:val="21"/>
        </w:rPr>
      </w:pPr>
      <w:r w:rsidRPr="002039ED">
        <w:rPr>
          <w:rFonts w:ascii="Consolas" w:eastAsia="굴림" w:hAnsi="Consolas" w:cs="굴림"/>
          <w:color w:val="800000"/>
          <w:kern w:val="0"/>
          <w:sz w:val="21"/>
          <w:szCs w:val="21"/>
        </w:rPr>
        <w:t>&lt;p&gt;</w:t>
      </w:r>
      <w:r w:rsidRPr="002039ED">
        <w:rPr>
          <w:rFonts w:ascii="Consolas" w:eastAsia="굴림" w:hAnsi="Consolas" w:cs="굴림"/>
          <w:color w:val="000000"/>
          <w:kern w:val="0"/>
          <w:sz w:val="21"/>
          <w:szCs w:val="21"/>
        </w:rPr>
        <w:t>{{ body }}</w:t>
      </w:r>
      <w:r w:rsidRPr="002039ED">
        <w:rPr>
          <w:rFonts w:ascii="Consolas" w:eastAsia="굴림" w:hAnsi="Consolas" w:cs="굴림"/>
          <w:color w:val="800000"/>
          <w:kern w:val="0"/>
          <w:sz w:val="21"/>
          <w:szCs w:val="21"/>
        </w:rPr>
        <w:t>&lt;/p&gt;</w:t>
      </w:r>
    </w:p>
    <w:p w14:paraId="70774052" w14:textId="7E0829FE" w:rsidR="00727C71" w:rsidRDefault="00727C71" w:rsidP="00727C71">
      <w:pPr>
        <w:widowControl/>
        <w:shd w:val="clear" w:color="auto" w:fill="FFFFFF"/>
        <w:wordWrap/>
        <w:autoSpaceDE/>
        <w:autoSpaceDN/>
        <w:spacing w:line="285" w:lineRule="atLeast"/>
        <w:jc w:val="left"/>
      </w:pPr>
      <w:r w:rsidRPr="00727C71">
        <w:rPr>
          <w:rFonts w:hint="eastAsia"/>
        </w:rPr>
        <w:t xml:space="preserve"> </w:t>
      </w:r>
      <w:r w:rsidRPr="00727C71">
        <w:t xml:space="preserve">  </w:t>
      </w:r>
      <w:r>
        <w:t xml:space="preserve">body </w:t>
      </w:r>
      <w:r>
        <w:rPr>
          <w:rFonts w:hint="eastAsia"/>
        </w:rPr>
        <w:t>속성값이 여기에 출력된다.</w:t>
      </w:r>
    </w:p>
    <w:p w14:paraId="24EB977E" w14:textId="235A13D4" w:rsidR="00727C71" w:rsidRPr="002039ED" w:rsidRDefault="00727C71" w:rsidP="00727C71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2DB7DFFA" w14:textId="77777777" w:rsidR="00727C71" w:rsidRPr="00727C71" w:rsidRDefault="00727C71" w:rsidP="001B5C3A"/>
    <w:p w14:paraId="5677B34A" w14:textId="77777777" w:rsidR="004E3139" w:rsidRPr="001B5C3A" w:rsidRDefault="004E3139" w:rsidP="001B5C3A"/>
    <w:p w14:paraId="186C4C43" w14:textId="42576F6B" w:rsidR="001B5C3A" w:rsidRDefault="00E90B9D" w:rsidP="00400FF1">
      <w:pPr>
        <w:pStyle w:val="Heading2"/>
      </w:pPr>
      <w:bookmarkStart w:id="16" w:name="_Toc37683200"/>
      <w:r>
        <w:rPr>
          <w:rFonts w:hint="eastAsia"/>
        </w:rPr>
        <w:lastRenderedPageBreak/>
        <w:t>프로젝트 실행</w:t>
      </w:r>
      <w:bookmarkEnd w:id="16"/>
    </w:p>
    <w:p w14:paraId="2F5A2BF9" w14:textId="1459544B" w:rsidR="00E90B9D" w:rsidRDefault="00E90B9D" w:rsidP="00E90B9D"/>
    <w:p w14:paraId="420373D3" w14:textId="1F386BDB" w:rsidR="0056249C" w:rsidRDefault="0061524B" w:rsidP="00E90B9D">
      <w:r>
        <w:rPr>
          <w:rFonts w:hint="eastAsia"/>
        </w:rPr>
        <w:t xml:space="preserve">프로젝트를 </w:t>
      </w:r>
      <w:r>
        <w:t xml:space="preserve">firebase </w:t>
      </w:r>
      <w:r>
        <w:rPr>
          <w:rFonts w:hint="eastAsia"/>
        </w:rPr>
        <w:t xml:space="preserve">서버의 </w:t>
      </w:r>
      <w:r>
        <w:t xml:space="preserve">hosting </w:t>
      </w:r>
      <w:r>
        <w:rPr>
          <w:rFonts w:hint="eastAsia"/>
        </w:rPr>
        <w:t>서비스에 설치하기 전에,</w:t>
      </w:r>
    </w:p>
    <w:p w14:paraId="528E7CD6" w14:textId="4369661E" w:rsidR="0061524B" w:rsidRDefault="0061524B" w:rsidP="00E90B9D">
      <w:r>
        <w:rPr>
          <w:rFonts w:hint="eastAsia"/>
        </w:rPr>
        <w:t xml:space="preserve">내 </w:t>
      </w:r>
      <w:r>
        <w:t xml:space="preserve">PC </w:t>
      </w:r>
      <w:r>
        <w:rPr>
          <w:rFonts w:hint="eastAsia"/>
        </w:rPr>
        <w:t>에서 먼저 실행하고 테스트할 수 있다.</w:t>
      </w:r>
    </w:p>
    <w:p w14:paraId="3D7F56B4" w14:textId="515168C5" w:rsidR="0061524B" w:rsidRDefault="0061524B" w:rsidP="00E90B9D"/>
    <w:p w14:paraId="3B2D2515" w14:textId="42B8F4A2" w:rsidR="00E46F82" w:rsidRDefault="00E46F82" w:rsidP="00E90B9D">
      <w:r>
        <w:rPr>
          <w:rFonts w:hint="eastAsia"/>
        </w:rPr>
        <w:t>프로젝트를 f</w:t>
      </w:r>
      <w:r>
        <w:t>irebase hosting local server</w:t>
      </w:r>
      <w:r>
        <w:rPr>
          <w:rFonts w:hint="eastAsia"/>
        </w:rPr>
        <w:t>에서 실행하면,</w:t>
      </w:r>
    </w:p>
    <w:p w14:paraId="306A258F" w14:textId="77777777" w:rsidR="00C31914" w:rsidRDefault="00D85B96" w:rsidP="00E90B9D">
      <w:r>
        <w:rPr>
          <w:rFonts w:hint="eastAsia"/>
        </w:rPr>
        <w:t>f</w:t>
      </w:r>
      <w:r>
        <w:t xml:space="preserve">irebase hosting </w:t>
      </w:r>
      <w:r>
        <w:rPr>
          <w:rFonts w:hint="eastAsia"/>
        </w:rPr>
        <w:t>서비스와 동일한 환경으로</w:t>
      </w:r>
      <w:r>
        <w:t xml:space="preserve"> </w:t>
      </w:r>
      <w:r>
        <w:rPr>
          <w:rFonts w:hint="eastAsia"/>
        </w:rPr>
        <w:t xml:space="preserve">내 </w:t>
      </w:r>
      <w:r>
        <w:t>PC</w:t>
      </w:r>
      <w:r>
        <w:rPr>
          <w:rFonts w:hint="eastAsia"/>
        </w:rPr>
        <w:t>에서 프로젝트</w:t>
      </w:r>
      <w:r w:rsidR="00C31914">
        <w:rPr>
          <w:rFonts w:hint="eastAsia"/>
        </w:rPr>
        <w:t>가 실행된다.</w:t>
      </w:r>
    </w:p>
    <w:p w14:paraId="6974C926" w14:textId="77777777" w:rsidR="00D85B96" w:rsidRDefault="00D85B96" w:rsidP="00E90B9D"/>
    <w:p w14:paraId="3E5850FD" w14:textId="78E5B9B9" w:rsidR="00E90B9D" w:rsidRDefault="00E90B9D" w:rsidP="00E90B9D">
      <w:r>
        <w:rPr>
          <w:rFonts w:hint="eastAsia"/>
        </w:rPr>
        <w:t>프로젝트 디렉토리에서 다음 명령을 실행하자.</w:t>
      </w:r>
    </w:p>
    <w:p w14:paraId="2012DFF3" w14:textId="0F263CEE" w:rsidR="002A3656" w:rsidRDefault="002A3656" w:rsidP="00E90B9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A3656" w14:paraId="227F0602" w14:textId="77777777" w:rsidTr="002A3656">
        <w:tc>
          <w:tcPr>
            <w:tcW w:w="10456" w:type="dxa"/>
          </w:tcPr>
          <w:p w14:paraId="4EAB739C" w14:textId="79C32ADE" w:rsidR="002A3656" w:rsidRDefault="002A3656" w:rsidP="00E90B9D">
            <w:r>
              <w:rPr>
                <w:rFonts w:hint="eastAsia"/>
              </w:rPr>
              <w:t>f</w:t>
            </w:r>
            <w:r>
              <w:t>irebase serve --only hosting</w:t>
            </w:r>
          </w:p>
        </w:tc>
      </w:tr>
    </w:tbl>
    <w:p w14:paraId="48FC2D29" w14:textId="77777777" w:rsidR="002A3656" w:rsidRPr="002A3656" w:rsidRDefault="002A3656" w:rsidP="00E90B9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90B9D" w14:paraId="01B13089" w14:textId="77777777" w:rsidTr="00E90B9D">
        <w:tc>
          <w:tcPr>
            <w:tcW w:w="10456" w:type="dxa"/>
          </w:tcPr>
          <w:p w14:paraId="1C83A72D" w14:textId="17C8DBC7" w:rsidR="00E90B9D" w:rsidRDefault="00E90B9D" w:rsidP="00E90B9D">
            <w:r w:rsidRPr="00E90B9D">
              <w:rPr>
                <w:noProof/>
              </w:rPr>
              <w:drawing>
                <wp:inline distT="0" distB="0" distL="0" distR="0" wp14:anchorId="0FA4251B" wp14:editId="27303F0C">
                  <wp:extent cx="3305636" cy="981212"/>
                  <wp:effectExtent l="0" t="0" r="0" b="9525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981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4678FA" w14:textId="41DB0810" w:rsidR="00E90B9D" w:rsidRDefault="00E90B9D" w:rsidP="00E90B9D"/>
    <w:p w14:paraId="1DEAA1C7" w14:textId="0E0677A5" w:rsidR="005C7173" w:rsidRDefault="00922B2B" w:rsidP="00E90B9D">
      <w:r>
        <w:rPr>
          <w:rFonts w:hint="eastAsia"/>
        </w:rPr>
        <w:t>f</w:t>
      </w:r>
      <w:r>
        <w:t xml:space="preserve">irebase hosting </w:t>
      </w:r>
      <w:r>
        <w:rPr>
          <w:rFonts w:hint="eastAsia"/>
        </w:rPr>
        <w:t>l</w:t>
      </w:r>
      <w:r>
        <w:t xml:space="preserve">ocal server </w:t>
      </w:r>
      <w:r w:rsidR="005C7173">
        <w:rPr>
          <w:rFonts w:hint="eastAsia"/>
        </w:rPr>
        <w:t>가 시작되었다.</w:t>
      </w:r>
    </w:p>
    <w:p w14:paraId="2928B0A9" w14:textId="272DD5C5" w:rsidR="005C7173" w:rsidRDefault="005C7173" w:rsidP="00E90B9D">
      <w:r>
        <w:rPr>
          <w:rFonts w:hint="eastAsia"/>
        </w:rPr>
        <w:t xml:space="preserve">위 화면의 </w:t>
      </w:r>
      <w:r>
        <w:t>URL</w:t>
      </w:r>
      <w:r>
        <w:rPr>
          <w:rFonts w:hint="eastAsia"/>
        </w:rPr>
        <w:t>에 주목하자.</w:t>
      </w:r>
    </w:p>
    <w:p w14:paraId="246EB7A4" w14:textId="4687D696" w:rsidR="005C7173" w:rsidRDefault="005C7173" w:rsidP="00E90B9D"/>
    <w:p w14:paraId="64400152" w14:textId="61D055D8" w:rsidR="005C7173" w:rsidRDefault="00871AE4" w:rsidP="00E90B9D">
      <w:r>
        <w:rPr>
          <w:rFonts w:hint="eastAsia"/>
        </w:rPr>
        <w:t xml:space="preserve">웹브라우저에서 이 </w:t>
      </w:r>
      <w:r>
        <w:t>URL</w:t>
      </w:r>
      <w:r>
        <w:rPr>
          <w:rFonts w:hint="eastAsia"/>
        </w:rPr>
        <w:t>을 열자.</w:t>
      </w:r>
    </w:p>
    <w:p w14:paraId="107A3CAD" w14:textId="08D212F5" w:rsidR="00871AE4" w:rsidRDefault="004D6A79" w:rsidP="00E90B9D">
      <w:r>
        <w:rPr>
          <w:noProof/>
        </w:rPr>
        <w:drawing>
          <wp:inline distT="0" distB="0" distL="0" distR="0" wp14:anchorId="28EF67F2" wp14:editId="559C3E99">
            <wp:extent cx="2562624" cy="2266122"/>
            <wp:effectExtent l="0" t="0" r="0" b="127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88539" cy="228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069C" w14:textId="6130D56E" w:rsidR="004D6A79" w:rsidRDefault="00B12206" w:rsidP="00E90B9D">
      <w:r>
        <w:rPr>
          <w:rFonts w:hint="eastAsia"/>
        </w:rPr>
        <w:t>시작 페이지</w:t>
      </w:r>
      <w:r>
        <w:t>(</w:t>
      </w:r>
      <w:r w:rsidR="004D6A79">
        <w:rPr>
          <w:rFonts w:hint="eastAsia"/>
        </w:rPr>
        <w:t xml:space="preserve">자동으로 생성된 </w:t>
      </w:r>
      <w:r w:rsidR="004D6A79">
        <w:t xml:space="preserve">public/index.html </w:t>
      </w:r>
      <w:r w:rsidR="004D6A79">
        <w:rPr>
          <w:rFonts w:hint="eastAsia"/>
        </w:rPr>
        <w:t>파일</w:t>
      </w:r>
      <w:r>
        <w:rPr>
          <w:rFonts w:hint="eastAsia"/>
        </w:rPr>
        <w:t>)</w:t>
      </w:r>
      <w:r w:rsidR="004D6A79">
        <w:rPr>
          <w:rFonts w:hint="eastAsia"/>
        </w:rPr>
        <w:t>의 내용이</w:t>
      </w:r>
      <w:r>
        <w:rPr>
          <w:rFonts w:hint="eastAsia"/>
        </w:rPr>
        <w:t xml:space="preserve"> 출력된다.</w:t>
      </w:r>
    </w:p>
    <w:p w14:paraId="6246F0BB" w14:textId="5BE3F161" w:rsidR="00221BBF" w:rsidRDefault="00221BBF" w:rsidP="00E90B9D"/>
    <w:p w14:paraId="255015F6" w14:textId="3A911F33" w:rsidR="00221BBF" w:rsidRDefault="00221BBF" w:rsidP="00E90B9D">
      <w:r>
        <w:t xml:space="preserve">public/hello.html </w:t>
      </w:r>
      <w:r>
        <w:rPr>
          <w:rFonts w:hint="eastAsia"/>
        </w:rPr>
        <w:t>파일을 실행하자.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E2E84" w14:paraId="4E280F24" w14:textId="77777777" w:rsidTr="001E2E84">
        <w:tc>
          <w:tcPr>
            <w:tcW w:w="10456" w:type="dxa"/>
          </w:tcPr>
          <w:p w14:paraId="682AD486" w14:textId="2E95DD2F" w:rsidR="001E2E84" w:rsidRDefault="00E50ACC" w:rsidP="00E90B9D">
            <w:hyperlink r:id="rId53" w:history="1">
              <w:r w:rsidR="001E2E84" w:rsidRPr="001E2E84">
                <w:rPr>
                  <w:color w:val="0000FF"/>
                  <w:u w:val="single"/>
                </w:rPr>
                <w:t>http://localhost:5000/hello.html</w:t>
              </w:r>
            </w:hyperlink>
          </w:p>
        </w:tc>
      </w:tr>
    </w:tbl>
    <w:p w14:paraId="6C66CB2E" w14:textId="5D5107A0" w:rsidR="00221BBF" w:rsidRDefault="00221BBF" w:rsidP="00E90B9D"/>
    <w:p w14:paraId="089E6EC7" w14:textId="1D67550D" w:rsidR="001E2E84" w:rsidRDefault="00FC7004" w:rsidP="00E90B9D">
      <w:r>
        <w:rPr>
          <w:noProof/>
        </w:rPr>
        <w:drawing>
          <wp:inline distT="0" distB="0" distL="0" distR="0" wp14:anchorId="20369117" wp14:editId="45B7F43A">
            <wp:extent cx="2588185" cy="1789044"/>
            <wp:effectExtent l="0" t="0" r="3175" b="190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4651" cy="181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C2E0" w14:textId="064E2D5D" w:rsidR="00B07800" w:rsidRPr="00E90B9D" w:rsidRDefault="00B07800" w:rsidP="00E90B9D">
      <w:r>
        <w:rPr>
          <w:rFonts w:hint="eastAsia"/>
        </w:rPr>
        <w:t>t</w:t>
      </w:r>
      <w:r>
        <w:t xml:space="preserve">itle </w:t>
      </w:r>
      <w:r>
        <w:rPr>
          <w:rFonts w:hint="eastAsia"/>
        </w:rPr>
        <w:t>속성 값과,</w:t>
      </w:r>
      <w:r>
        <w:t xml:space="preserve"> body </w:t>
      </w:r>
      <w:r>
        <w:rPr>
          <w:rFonts w:hint="eastAsia"/>
        </w:rPr>
        <w:t>속성 값이 출력되었다.</w:t>
      </w:r>
    </w:p>
    <w:p w14:paraId="46E4E09D" w14:textId="4D543D30" w:rsidR="001B5C3A" w:rsidRDefault="001B5C3A" w:rsidP="003F5B50"/>
    <w:p w14:paraId="33BC3088" w14:textId="77777777" w:rsidR="00B07800" w:rsidRPr="00B07800" w:rsidRDefault="00B07800" w:rsidP="003F5B50"/>
    <w:p w14:paraId="0FF4EF2C" w14:textId="42882AAC" w:rsidR="00B56832" w:rsidRDefault="00B56832" w:rsidP="003F5B50"/>
    <w:p w14:paraId="7CD9F175" w14:textId="501101B3" w:rsidR="00B56832" w:rsidRDefault="00B56832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377B14F5" w14:textId="4C0AC4C9" w:rsidR="00B56832" w:rsidRDefault="00B56832" w:rsidP="00B56832">
      <w:pPr>
        <w:pStyle w:val="Heading1"/>
      </w:pPr>
      <w:bookmarkStart w:id="17" w:name="_Toc37683201"/>
      <w:r>
        <w:rPr>
          <w:rFonts w:hint="eastAsia"/>
        </w:rPr>
        <w:lastRenderedPageBreak/>
        <w:t>h</w:t>
      </w:r>
      <w:r>
        <w:t>ello2.html</w:t>
      </w:r>
      <w:bookmarkEnd w:id="17"/>
      <w:r>
        <w:t xml:space="preserve"> </w:t>
      </w:r>
    </w:p>
    <w:p w14:paraId="542C2E22" w14:textId="5CEA206B" w:rsidR="00B56832" w:rsidRDefault="00B56832" w:rsidP="00B56832"/>
    <w:p w14:paraId="1CEAA328" w14:textId="75090C02" w:rsidR="00B56832" w:rsidRDefault="00B56832" w:rsidP="00B56832">
      <w:pPr>
        <w:pStyle w:val="Heading2"/>
      </w:pPr>
      <w:bookmarkStart w:id="18" w:name="_Toc37683202"/>
      <w:r>
        <w:rPr>
          <w:rFonts w:hint="eastAsia"/>
        </w:rPr>
        <w:t>h</w:t>
      </w:r>
      <w:r>
        <w:t>ello2.html</w:t>
      </w:r>
      <w:r w:rsidR="00C31914">
        <w:t xml:space="preserve"> </w:t>
      </w:r>
      <w:r w:rsidR="00C31914">
        <w:rPr>
          <w:rFonts w:hint="eastAsia"/>
        </w:rPr>
        <w:t>생성</w:t>
      </w:r>
      <w:bookmarkEnd w:id="18"/>
    </w:p>
    <w:p w14:paraId="6B3307A0" w14:textId="1FB8882D" w:rsidR="00B56832" w:rsidRDefault="00B56832" w:rsidP="00B56832">
      <w:pPr>
        <w:pStyle w:val="Heading3"/>
      </w:pPr>
      <w:r>
        <w:rPr>
          <w:rFonts w:hint="eastAsia"/>
        </w:rPr>
        <w:t>p</w:t>
      </w:r>
      <w:r>
        <w:t>ublic/hello2.html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56832" w14:paraId="5CC7C7D6" w14:textId="77777777" w:rsidTr="00B56832">
        <w:tc>
          <w:tcPr>
            <w:tcW w:w="10456" w:type="dxa"/>
          </w:tcPr>
          <w:p w14:paraId="7FEFE154" w14:textId="77777777" w:rsidR="00AF14EA" w:rsidRPr="00AF14EA" w:rsidRDefault="00AF14EA" w:rsidP="00AF14E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AF14EA">
              <w:rPr>
                <w:rFonts w:ascii="Consolas" w:eastAsia="굴림" w:hAnsi="Consolas" w:cs="굴림"/>
                <w:color w:val="800000"/>
                <w:kern w:val="0"/>
                <w:sz w:val="21"/>
                <w:szCs w:val="21"/>
              </w:rPr>
              <w:t>&lt;html&gt;</w:t>
            </w:r>
          </w:p>
          <w:p w14:paraId="30A444F5" w14:textId="77777777" w:rsidR="00AF14EA" w:rsidRPr="00AF14EA" w:rsidRDefault="00AF14EA" w:rsidP="00AF14E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AF14EA">
              <w:rPr>
                <w:rFonts w:ascii="Consolas" w:eastAsia="굴림" w:hAnsi="Consolas" w:cs="굴림"/>
                <w:color w:val="800000"/>
                <w:kern w:val="0"/>
                <w:sz w:val="21"/>
                <w:szCs w:val="21"/>
              </w:rPr>
              <w:t>&lt;head&gt;</w:t>
            </w:r>
          </w:p>
          <w:p w14:paraId="28F64525" w14:textId="77777777" w:rsidR="00AF14EA" w:rsidRPr="00AF14EA" w:rsidRDefault="00AF14EA" w:rsidP="00AF14E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</w:t>
            </w:r>
            <w:r w:rsidRPr="00AF14EA">
              <w:rPr>
                <w:rFonts w:ascii="Consolas" w:eastAsia="굴림" w:hAnsi="Consolas" w:cs="굴림"/>
                <w:color w:val="800000"/>
                <w:kern w:val="0"/>
                <w:sz w:val="21"/>
                <w:szCs w:val="21"/>
              </w:rPr>
              <w:t>&lt;meta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</w:t>
            </w:r>
            <w:r w:rsidRPr="00AF14EA">
              <w:rPr>
                <w:rFonts w:ascii="Consolas" w:eastAsia="굴림" w:hAnsi="Consolas" w:cs="굴림"/>
                <w:color w:val="FF0000"/>
                <w:kern w:val="0"/>
                <w:sz w:val="21"/>
                <w:szCs w:val="21"/>
              </w:rPr>
              <w:t>charset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=</w:t>
            </w:r>
            <w:r w:rsidRPr="00AF14EA">
              <w:rPr>
                <w:rFonts w:ascii="Consolas" w:eastAsia="굴림" w:hAnsi="Consolas" w:cs="굴림"/>
                <w:color w:val="0000FF"/>
                <w:kern w:val="0"/>
                <w:sz w:val="21"/>
                <w:szCs w:val="21"/>
              </w:rPr>
              <w:t>"utf-8"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</w:t>
            </w:r>
            <w:r w:rsidRPr="00AF14EA">
              <w:rPr>
                <w:rFonts w:ascii="Consolas" w:eastAsia="굴림" w:hAnsi="Consolas" w:cs="굴림"/>
                <w:color w:val="800000"/>
                <w:kern w:val="0"/>
                <w:sz w:val="21"/>
                <w:szCs w:val="21"/>
              </w:rPr>
              <w:t>/&gt;</w:t>
            </w:r>
          </w:p>
          <w:p w14:paraId="0AC763A0" w14:textId="77777777" w:rsidR="00AF14EA" w:rsidRPr="00AF14EA" w:rsidRDefault="00AF14EA" w:rsidP="00AF14E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</w:t>
            </w:r>
            <w:r w:rsidRPr="00AF14EA">
              <w:rPr>
                <w:rFonts w:ascii="Consolas" w:eastAsia="굴림" w:hAnsi="Consolas" w:cs="굴림"/>
                <w:color w:val="800000"/>
                <w:kern w:val="0"/>
                <w:sz w:val="21"/>
                <w:szCs w:val="21"/>
              </w:rPr>
              <w:t>&lt;script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</w:t>
            </w:r>
            <w:r w:rsidRPr="00AF14EA">
              <w:rPr>
                <w:rFonts w:ascii="Consolas" w:eastAsia="굴림" w:hAnsi="Consolas" w:cs="굴림"/>
                <w:color w:val="FF0000"/>
                <w:kern w:val="0"/>
                <w:sz w:val="21"/>
                <w:szCs w:val="21"/>
              </w:rPr>
              <w:t>src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=</w:t>
            </w:r>
            <w:r w:rsidRPr="00AF14EA">
              <w:rPr>
                <w:rFonts w:ascii="Consolas" w:eastAsia="굴림" w:hAnsi="Consolas" w:cs="굴림"/>
                <w:color w:val="0000FF"/>
                <w:kern w:val="0"/>
                <w:sz w:val="21"/>
                <w:szCs w:val="21"/>
              </w:rPr>
              <w:t>"https://cdn.jsdelivr.net/npm/vue/dist/vue.js"</w:t>
            </w:r>
            <w:r w:rsidRPr="00AF14EA">
              <w:rPr>
                <w:rFonts w:ascii="Consolas" w:eastAsia="굴림" w:hAnsi="Consolas" w:cs="굴림"/>
                <w:color w:val="800000"/>
                <w:kern w:val="0"/>
                <w:sz w:val="21"/>
                <w:szCs w:val="21"/>
              </w:rPr>
              <w:t>&gt;&lt;/script&gt;</w:t>
            </w:r>
          </w:p>
          <w:p w14:paraId="1E45BA08" w14:textId="77777777" w:rsidR="00AF14EA" w:rsidRPr="00AF14EA" w:rsidRDefault="00AF14EA" w:rsidP="00AF14EA">
            <w:pPr>
              <w:widowControl/>
              <w:shd w:val="clear" w:color="auto" w:fill="FFFF99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</w:t>
            </w:r>
            <w:r w:rsidRPr="00AF14EA">
              <w:rPr>
                <w:rFonts w:ascii="Consolas" w:eastAsia="굴림" w:hAnsi="Consolas" w:cs="굴림"/>
                <w:color w:val="800000"/>
                <w:kern w:val="0"/>
                <w:sz w:val="21"/>
                <w:szCs w:val="21"/>
              </w:rPr>
              <w:t>&lt;script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</w:t>
            </w:r>
            <w:r w:rsidRPr="00AF14EA">
              <w:rPr>
                <w:rFonts w:ascii="Consolas" w:eastAsia="굴림" w:hAnsi="Consolas" w:cs="굴림"/>
                <w:color w:val="FF0000"/>
                <w:kern w:val="0"/>
                <w:sz w:val="21"/>
                <w:szCs w:val="21"/>
              </w:rPr>
              <w:t>defer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</w:t>
            </w:r>
            <w:r w:rsidRPr="00AF14EA">
              <w:rPr>
                <w:rFonts w:ascii="Consolas" w:eastAsia="굴림" w:hAnsi="Consolas" w:cs="굴림"/>
                <w:color w:val="FF0000"/>
                <w:kern w:val="0"/>
                <w:sz w:val="21"/>
                <w:szCs w:val="21"/>
              </w:rPr>
              <w:t>src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=</w:t>
            </w:r>
            <w:r w:rsidRPr="00AF14EA">
              <w:rPr>
                <w:rFonts w:ascii="Consolas" w:eastAsia="굴림" w:hAnsi="Consolas" w:cs="굴림"/>
                <w:color w:val="0000FF"/>
                <w:kern w:val="0"/>
                <w:sz w:val="21"/>
                <w:szCs w:val="21"/>
              </w:rPr>
              <w:t>"/__/firebase/7.13.1/firebase-app.js"</w:t>
            </w:r>
            <w:r w:rsidRPr="00AF14EA">
              <w:rPr>
                <w:rFonts w:ascii="Consolas" w:eastAsia="굴림" w:hAnsi="Consolas" w:cs="굴림"/>
                <w:color w:val="800000"/>
                <w:kern w:val="0"/>
                <w:sz w:val="21"/>
                <w:szCs w:val="21"/>
              </w:rPr>
              <w:t>&gt;&lt;/script&gt;</w:t>
            </w:r>
          </w:p>
          <w:p w14:paraId="73FE94A1" w14:textId="77777777" w:rsidR="00AF14EA" w:rsidRPr="00AF14EA" w:rsidRDefault="00AF14EA" w:rsidP="00AF14EA">
            <w:pPr>
              <w:widowControl/>
              <w:shd w:val="clear" w:color="auto" w:fill="FFFF99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</w:t>
            </w:r>
            <w:r w:rsidRPr="00AF14EA">
              <w:rPr>
                <w:rFonts w:ascii="Consolas" w:eastAsia="굴림" w:hAnsi="Consolas" w:cs="굴림"/>
                <w:color w:val="800000"/>
                <w:kern w:val="0"/>
                <w:sz w:val="21"/>
                <w:szCs w:val="21"/>
              </w:rPr>
              <w:t>&lt;script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</w:t>
            </w:r>
            <w:r w:rsidRPr="00AF14EA">
              <w:rPr>
                <w:rFonts w:ascii="Consolas" w:eastAsia="굴림" w:hAnsi="Consolas" w:cs="굴림"/>
                <w:color w:val="FF0000"/>
                <w:kern w:val="0"/>
                <w:sz w:val="21"/>
                <w:szCs w:val="21"/>
              </w:rPr>
              <w:t>defer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</w:t>
            </w:r>
            <w:r w:rsidRPr="00AF14EA">
              <w:rPr>
                <w:rFonts w:ascii="Consolas" w:eastAsia="굴림" w:hAnsi="Consolas" w:cs="굴림"/>
                <w:color w:val="FF0000"/>
                <w:kern w:val="0"/>
                <w:sz w:val="21"/>
                <w:szCs w:val="21"/>
              </w:rPr>
              <w:t>src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=</w:t>
            </w:r>
            <w:r w:rsidRPr="00AF14EA">
              <w:rPr>
                <w:rFonts w:ascii="Consolas" w:eastAsia="굴림" w:hAnsi="Consolas" w:cs="굴림"/>
                <w:color w:val="0000FF"/>
                <w:kern w:val="0"/>
                <w:sz w:val="21"/>
                <w:szCs w:val="21"/>
              </w:rPr>
              <w:t>"/__/firebase/7.13.1/firebase-database.js"</w:t>
            </w:r>
            <w:r w:rsidRPr="00AF14EA">
              <w:rPr>
                <w:rFonts w:ascii="Consolas" w:eastAsia="굴림" w:hAnsi="Consolas" w:cs="굴림"/>
                <w:color w:val="800000"/>
                <w:kern w:val="0"/>
                <w:sz w:val="21"/>
                <w:szCs w:val="21"/>
              </w:rPr>
              <w:t>&gt;&lt;/script&gt;</w:t>
            </w:r>
          </w:p>
          <w:p w14:paraId="0898C885" w14:textId="77777777" w:rsidR="00AF14EA" w:rsidRPr="00AF14EA" w:rsidRDefault="00AF14EA" w:rsidP="00AF14EA">
            <w:pPr>
              <w:widowControl/>
              <w:shd w:val="clear" w:color="auto" w:fill="FFFF99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</w:t>
            </w:r>
            <w:r w:rsidRPr="00AF14EA">
              <w:rPr>
                <w:rFonts w:ascii="Consolas" w:eastAsia="굴림" w:hAnsi="Consolas" w:cs="굴림"/>
                <w:color w:val="800000"/>
                <w:kern w:val="0"/>
                <w:sz w:val="21"/>
                <w:szCs w:val="21"/>
              </w:rPr>
              <w:t>&lt;script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</w:t>
            </w:r>
            <w:r w:rsidRPr="00AF14EA">
              <w:rPr>
                <w:rFonts w:ascii="Consolas" w:eastAsia="굴림" w:hAnsi="Consolas" w:cs="굴림"/>
                <w:color w:val="FF0000"/>
                <w:kern w:val="0"/>
                <w:sz w:val="21"/>
                <w:szCs w:val="21"/>
              </w:rPr>
              <w:t>defer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</w:t>
            </w:r>
            <w:r w:rsidRPr="00AF14EA">
              <w:rPr>
                <w:rFonts w:ascii="Consolas" w:eastAsia="굴림" w:hAnsi="Consolas" w:cs="굴림"/>
                <w:color w:val="FF0000"/>
                <w:kern w:val="0"/>
                <w:sz w:val="21"/>
                <w:szCs w:val="21"/>
              </w:rPr>
              <w:t>src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=</w:t>
            </w:r>
            <w:r w:rsidRPr="00AF14EA">
              <w:rPr>
                <w:rFonts w:ascii="Consolas" w:eastAsia="굴림" w:hAnsi="Consolas" w:cs="굴림"/>
                <w:color w:val="0000FF"/>
                <w:kern w:val="0"/>
                <w:sz w:val="21"/>
                <w:szCs w:val="21"/>
              </w:rPr>
              <w:t>"/__/firebase/init.js"</w:t>
            </w:r>
            <w:r w:rsidRPr="00AF14EA">
              <w:rPr>
                <w:rFonts w:ascii="Consolas" w:eastAsia="굴림" w:hAnsi="Consolas" w:cs="굴림"/>
                <w:color w:val="800000"/>
                <w:kern w:val="0"/>
                <w:sz w:val="21"/>
                <w:szCs w:val="21"/>
              </w:rPr>
              <w:t>&gt;&lt;/script&gt;</w:t>
            </w:r>
          </w:p>
          <w:p w14:paraId="68515CAC" w14:textId="77777777" w:rsidR="00AF14EA" w:rsidRPr="00AF14EA" w:rsidRDefault="00AF14EA" w:rsidP="00AF14E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AF14EA">
              <w:rPr>
                <w:rFonts w:ascii="Consolas" w:eastAsia="굴림" w:hAnsi="Consolas" w:cs="굴림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45D21D5" w14:textId="77777777" w:rsidR="00AF14EA" w:rsidRPr="00AF14EA" w:rsidRDefault="00AF14EA" w:rsidP="00AF14E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AF14EA">
              <w:rPr>
                <w:rFonts w:ascii="Consolas" w:eastAsia="굴림" w:hAnsi="Consolas" w:cs="굴림"/>
                <w:color w:val="800000"/>
                <w:kern w:val="0"/>
                <w:sz w:val="21"/>
                <w:szCs w:val="21"/>
              </w:rPr>
              <w:t>&lt;body&gt;</w:t>
            </w:r>
          </w:p>
          <w:p w14:paraId="53E798B5" w14:textId="77777777" w:rsidR="00AF14EA" w:rsidRPr="00AF14EA" w:rsidRDefault="00AF14EA" w:rsidP="00AF14E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</w:t>
            </w:r>
            <w:r w:rsidRPr="00AF14EA">
              <w:rPr>
                <w:rFonts w:ascii="Consolas" w:eastAsia="굴림" w:hAnsi="Consolas" w:cs="굴림"/>
                <w:color w:val="800000"/>
                <w:kern w:val="0"/>
                <w:sz w:val="21"/>
                <w:szCs w:val="21"/>
              </w:rPr>
              <w:t>&lt;div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</w:t>
            </w:r>
            <w:r w:rsidRPr="00AF14EA">
              <w:rPr>
                <w:rFonts w:ascii="Consolas" w:eastAsia="굴림" w:hAnsi="Consolas" w:cs="굴림"/>
                <w:color w:val="FF0000"/>
                <w:kern w:val="0"/>
                <w:sz w:val="21"/>
                <w:szCs w:val="21"/>
              </w:rPr>
              <w:t>id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=</w:t>
            </w:r>
            <w:r w:rsidRPr="00AF14EA">
              <w:rPr>
                <w:rFonts w:ascii="Consolas" w:eastAsia="굴림" w:hAnsi="Consolas" w:cs="굴림"/>
                <w:color w:val="0000FF"/>
                <w:kern w:val="0"/>
                <w:sz w:val="21"/>
                <w:szCs w:val="21"/>
              </w:rPr>
              <w:t>"app"</w:t>
            </w:r>
            <w:r w:rsidRPr="00AF14EA">
              <w:rPr>
                <w:rFonts w:ascii="Consolas" w:eastAsia="굴림" w:hAnsi="Consolas" w:cs="굴림"/>
                <w:color w:val="800000"/>
                <w:kern w:val="0"/>
                <w:sz w:val="21"/>
                <w:szCs w:val="21"/>
              </w:rPr>
              <w:t>&gt;</w:t>
            </w:r>
          </w:p>
          <w:p w14:paraId="76DA37A9" w14:textId="77777777" w:rsidR="00AF14EA" w:rsidRPr="00AF14EA" w:rsidRDefault="00AF14EA" w:rsidP="00AF14E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  </w:t>
            </w:r>
            <w:r w:rsidRPr="00AF14EA">
              <w:rPr>
                <w:rFonts w:ascii="Consolas" w:eastAsia="굴림" w:hAnsi="Consolas" w:cs="굴림"/>
                <w:color w:val="800000"/>
                <w:kern w:val="0"/>
                <w:sz w:val="21"/>
                <w:szCs w:val="21"/>
              </w:rPr>
              <w:t>&lt;h1&gt;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{{ title }}</w:t>
            </w:r>
            <w:r w:rsidRPr="00AF14EA">
              <w:rPr>
                <w:rFonts w:ascii="Consolas" w:eastAsia="굴림" w:hAnsi="Consolas" w:cs="굴림"/>
                <w:color w:val="800000"/>
                <w:kern w:val="0"/>
                <w:sz w:val="21"/>
                <w:szCs w:val="21"/>
              </w:rPr>
              <w:t>&lt;/h1&gt;</w:t>
            </w:r>
          </w:p>
          <w:p w14:paraId="2C963B6B" w14:textId="77777777" w:rsidR="00AF14EA" w:rsidRPr="00AF14EA" w:rsidRDefault="00AF14EA" w:rsidP="00AF14E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  </w:t>
            </w:r>
            <w:r w:rsidRPr="00AF14EA">
              <w:rPr>
                <w:rFonts w:ascii="Consolas" w:eastAsia="굴림" w:hAnsi="Consolas" w:cs="굴림"/>
                <w:color w:val="800000"/>
                <w:kern w:val="0"/>
                <w:sz w:val="21"/>
                <w:szCs w:val="21"/>
              </w:rPr>
              <w:t>&lt;p&gt;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{{ body }}</w:t>
            </w:r>
            <w:r w:rsidRPr="00AF14EA">
              <w:rPr>
                <w:rFonts w:ascii="Consolas" w:eastAsia="굴림" w:hAnsi="Consolas" w:cs="굴림"/>
                <w:color w:val="800000"/>
                <w:kern w:val="0"/>
                <w:sz w:val="21"/>
                <w:szCs w:val="21"/>
              </w:rPr>
              <w:t>&lt;/p&gt;</w:t>
            </w:r>
          </w:p>
          <w:p w14:paraId="1A723670" w14:textId="77777777" w:rsidR="00AF14EA" w:rsidRPr="00AF14EA" w:rsidRDefault="00AF14EA" w:rsidP="00AF14E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</w:t>
            </w:r>
            <w:r w:rsidRPr="00AF14EA">
              <w:rPr>
                <w:rFonts w:ascii="Consolas" w:eastAsia="굴림" w:hAnsi="Consolas" w:cs="굴림"/>
                <w:color w:val="800000"/>
                <w:kern w:val="0"/>
                <w:sz w:val="21"/>
                <w:szCs w:val="21"/>
              </w:rPr>
              <w:t>&lt;/div&gt;</w:t>
            </w:r>
          </w:p>
          <w:p w14:paraId="2A9F33DE" w14:textId="77777777" w:rsidR="00AF14EA" w:rsidRPr="00AF14EA" w:rsidRDefault="00AF14EA" w:rsidP="00AF14E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</w:t>
            </w:r>
            <w:r w:rsidRPr="00AF14EA">
              <w:rPr>
                <w:rFonts w:ascii="Consolas" w:eastAsia="굴림" w:hAnsi="Consolas" w:cs="굴림"/>
                <w:color w:val="800000"/>
                <w:kern w:val="0"/>
                <w:sz w:val="21"/>
                <w:szCs w:val="21"/>
              </w:rPr>
              <w:t>&lt;script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</w:t>
            </w:r>
            <w:r w:rsidRPr="00AF14EA">
              <w:rPr>
                <w:rFonts w:ascii="Consolas" w:eastAsia="굴림" w:hAnsi="Consolas" w:cs="굴림"/>
                <w:color w:val="FF0000"/>
                <w:kern w:val="0"/>
                <w:sz w:val="21"/>
                <w:szCs w:val="21"/>
              </w:rPr>
              <w:t>type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=</w:t>
            </w:r>
            <w:r w:rsidRPr="00AF14EA">
              <w:rPr>
                <w:rFonts w:ascii="Consolas" w:eastAsia="굴림" w:hAnsi="Consolas" w:cs="굴림"/>
                <w:color w:val="0000FF"/>
                <w:kern w:val="0"/>
                <w:sz w:val="21"/>
                <w:szCs w:val="21"/>
              </w:rPr>
              <w:t>"text/javascript"</w:t>
            </w:r>
            <w:r w:rsidRPr="00AF14EA">
              <w:rPr>
                <w:rFonts w:ascii="Consolas" w:eastAsia="굴림" w:hAnsi="Consolas" w:cs="굴림"/>
                <w:color w:val="800000"/>
                <w:kern w:val="0"/>
                <w:sz w:val="21"/>
                <w:szCs w:val="21"/>
              </w:rPr>
              <w:t>&gt;</w:t>
            </w:r>
          </w:p>
          <w:p w14:paraId="38958292" w14:textId="77777777" w:rsidR="00AF14EA" w:rsidRPr="00AF14EA" w:rsidRDefault="00AF14EA" w:rsidP="00AF14E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  </w:t>
            </w:r>
            <w:r w:rsidRPr="00AF14EA">
              <w:rPr>
                <w:rFonts w:ascii="Consolas" w:eastAsia="굴림" w:hAnsi="Consolas" w:cs="굴림"/>
                <w:color w:val="0000FF"/>
                <w:kern w:val="0"/>
                <w:sz w:val="21"/>
                <w:szCs w:val="21"/>
              </w:rPr>
              <w:t>var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</w:t>
            </w:r>
            <w:r w:rsidRPr="00AF14EA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app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= </w:t>
            </w:r>
            <w:r w:rsidRPr="00AF14EA">
              <w:rPr>
                <w:rFonts w:ascii="Consolas" w:eastAsia="굴림" w:hAnsi="Consolas" w:cs="굴림"/>
                <w:color w:val="0000FF"/>
                <w:kern w:val="0"/>
                <w:sz w:val="21"/>
                <w:szCs w:val="21"/>
              </w:rPr>
              <w:t>new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</w:t>
            </w:r>
            <w:r w:rsidRPr="00AF14EA">
              <w:rPr>
                <w:rFonts w:ascii="Consolas" w:eastAsia="굴림" w:hAnsi="Consolas" w:cs="굴림"/>
                <w:color w:val="267F99"/>
                <w:kern w:val="0"/>
                <w:sz w:val="21"/>
                <w:szCs w:val="21"/>
              </w:rPr>
              <w:t>Vue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({</w:t>
            </w:r>
          </w:p>
          <w:p w14:paraId="5ABEFA59" w14:textId="77777777" w:rsidR="00AF14EA" w:rsidRPr="00AF14EA" w:rsidRDefault="00AF14EA" w:rsidP="00AF14E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    </w:t>
            </w:r>
            <w:r w:rsidRPr="00AF14EA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el: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</w:t>
            </w:r>
            <w:r w:rsidRPr="00AF14EA">
              <w:rPr>
                <w:rFonts w:ascii="Consolas" w:eastAsia="굴림" w:hAnsi="Consolas" w:cs="굴림"/>
                <w:color w:val="A31515"/>
                <w:kern w:val="0"/>
                <w:sz w:val="21"/>
                <w:szCs w:val="21"/>
              </w:rPr>
              <w:t>'#app'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,</w:t>
            </w:r>
          </w:p>
          <w:p w14:paraId="6B9703F8" w14:textId="77777777" w:rsidR="00AF14EA" w:rsidRPr="00AF14EA" w:rsidRDefault="00AF14EA" w:rsidP="00AF14E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    </w:t>
            </w:r>
            <w:r w:rsidRPr="00AF14EA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data: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{</w:t>
            </w:r>
          </w:p>
          <w:p w14:paraId="1B80208E" w14:textId="77777777" w:rsidR="00AF14EA" w:rsidRPr="00AF14EA" w:rsidRDefault="00AF14EA" w:rsidP="00AF14E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      </w:t>
            </w:r>
            <w:r w:rsidRPr="00AF14EA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title: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</w:t>
            </w:r>
            <w:r w:rsidRPr="00AF14EA">
              <w:rPr>
                <w:rFonts w:ascii="Consolas" w:eastAsia="굴림" w:hAnsi="Consolas" w:cs="굴림"/>
                <w:color w:val="A31515"/>
                <w:kern w:val="0"/>
                <w:sz w:val="21"/>
                <w:szCs w:val="21"/>
              </w:rPr>
              <w:t>'hello world'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,</w:t>
            </w:r>
          </w:p>
          <w:p w14:paraId="1D6DAAF3" w14:textId="77777777" w:rsidR="00AF14EA" w:rsidRPr="00AF14EA" w:rsidRDefault="00AF14EA" w:rsidP="00AF14E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      </w:t>
            </w:r>
            <w:r w:rsidRPr="00AF14EA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body: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</w:t>
            </w:r>
            <w:r w:rsidRPr="00AF14EA">
              <w:rPr>
                <w:rFonts w:ascii="Consolas" w:eastAsia="굴림" w:hAnsi="Consolas" w:cs="굴림"/>
                <w:color w:val="A31515"/>
                <w:kern w:val="0"/>
                <w:sz w:val="21"/>
                <w:szCs w:val="21"/>
              </w:rPr>
              <w:t>'good morning'</w:t>
            </w:r>
          </w:p>
          <w:p w14:paraId="1343EB12" w14:textId="77777777" w:rsidR="00AF14EA" w:rsidRPr="00AF14EA" w:rsidRDefault="00AF14EA" w:rsidP="00AF14E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    }</w:t>
            </w:r>
          </w:p>
          <w:p w14:paraId="2F9DCD42" w14:textId="77777777" w:rsidR="00AF14EA" w:rsidRPr="00AF14EA" w:rsidRDefault="00AF14EA" w:rsidP="00AF14E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  })</w:t>
            </w:r>
          </w:p>
          <w:p w14:paraId="53D82DE6" w14:textId="77777777" w:rsidR="00AF14EA" w:rsidRPr="00AF14EA" w:rsidRDefault="00AF14EA" w:rsidP="00AF14E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</w:p>
          <w:p w14:paraId="2765B0FD" w14:textId="77777777" w:rsidR="00AF14EA" w:rsidRPr="00AF14EA" w:rsidRDefault="00AF14EA" w:rsidP="00AF14EA">
            <w:pPr>
              <w:widowControl/>
              <w:shd w:val="clear" w:color="auto" w:fill="FFFF99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  </w:t>
            </w:r>
            <w:r w:rsidRPr="00AF14EA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window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.</w:t>
            </w:r>
            <w:r w:rsidRPr="00AF14EA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onload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= </w:t>
            </w:r>
            <w:r w:rsidRPr="00AF14EA">
              <w:rPr>
                <w:rFonts w:ascii="Consolas" w:eastAsia="굴림" w:hAnsi="Consolas" w:cs="굴림"/>
                <w:color w:val="0000FF"/>
                <w:kern w:val="0"/>
                <w:sz w:val="21"/>
                <w:szCs w:val="21"/>
              </w:rPr>
              <w:t>function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() {</w:t>
            </w:r>
          </w:p>
          <w:p w14:paraId="0343AAFD" w14:textId="103E41D6" w:rsidR="00AF14EA" w:rsidRPr="00AF14EA" w:rsidRDefault="00AF14EA" w:rsidP="00AF14EA">
            <w:pPr>
              <w:widowControl/>
              <w:shd w:val="clear" w:color="auto" w:fill="FFFF99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    </w:t>
            </w:r>
            <w:r w:rsidR="007D6591">
              <w:rPr>
                <w:rFonts w:ascii="Consolas" w:eastAsia="굴림" w:hAnsi="Consolas" w:cs="굴림" w:hint="eastAsia"/>
                <w:color w:val="0000FF"/>
                <w:kern w:val="0"/>
                <w:sz w:val="21"/>
                <w:szCs w:val="21"/>
              </w:rPr>
              <w:t>l</w:t>
            </w:r>
            <w:r w:rsidR="007D6591">
              <w:rPr>
                <w:rFonts w:ascii="Consolas" w:eastAsia="굴림" w:hAnsi="Consolas" w:cs="굴림"/>
                <w:color w:val="0000FF"/>
                <w:kern w:val="0"/>
                <w:sz w:val="21"/>
                <w:szCs w:val="21"/>
              </w:rPr>
              <w:t xml:space="preserve">et </w:t>
            </w:r>
            <w:r w:rsidRPr="00AF14EA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helloRef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= </w:t>
            </w:r>
            <w:r w:rsidRPr="00AF14EA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firebase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.</w:t>
            </w:r>
            <w:r w:rsidRPr="00AF14EA">
              <w:rPr>
                <w:rFonts w:ascii="Consolas" w:eastAsia="굴림" w:hAnsi="Consolas" w:cs="굴림"/>
                <w:color w:val="795E26"/>
                <w:kern w:val="0"/>
                <w:sz w:val="21"/>
                <w:szCs w:val="21"/>
              </w:rPr>
              <w:t>database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().</w:t>
            </w:r>
            <w:r w:rsidRPr="00AF14EA">
              <w:rPr>
                <w:rFonts w:ascii="Consolas" w:eastAsia="굴림" w:hAnsi="Consolas" w:cs="굴림"/>
                <w:color w:val="795E26"/>
                <w:kern w:val="0"/>
                <w:sz w:val="21"/>
                <w:szCs w:val="21"/>
              </w:rPr>
              <w:t>ref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(</w:t>
            </w:r>
            <w:r w:rsidRPr="00AF14EA">
              <w:rPr>
                <w:rFonts w:ascii="Consolas" w:eastAsia="굴림" w:hAnsi="Consolas" w:cs="굴림"/>
                <w:color w:val="A31515"/>
                <w:kern w:val="0"/>
                <w:sz w:val="21"/>
                <w:szCs w:val="21"/>
              </w:rPr>
              <w:t>"hello"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);</w:t>
            </w:r>
          </w:p>
          <w:p w14:paraId="56034D8D" w14:textId="77777777" w:rsidR="00AF14EA" w:rsidRPr="00AF14EA" w:rsidRDefault="00AF14EA" w:rsidP="00AF14EA">
            <w:pPr>
              <w:widowControl/>
              <w:shd w:val="clear" w:color="auto" w:fill="FFFF99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    </w:t>
            </w:r>
            <w:r w:rsidRPr="00AF14EA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helloRef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.</w:t>
            </w:r>
            <w:r w:rsidRPr="00AF14EA">
              <w:rPr>
                <w:rFonts w:ascii="Consolas" w:eastAsia="굴림" w:hAnsi="Consolas" w:cs="굴림"/>
                <w:color w:val="795E26"/>
                <w:kern w:val="0"/>
                <w:sz w:val="21"/>
                <w:szCs w:val="21"/>
              </w:rPr>
              <w:t>on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(</w:t>
            </w:r>
            <w:r w:rsidRPr="00AF14EA">
              <w:rPr>
                <w:rFonts w:ascii="Consolas" w:eastAsia="굴림" w:hAnsi="Consolas" w:cs="굴림"/>
                <w:color w:val="A31515"/>
                <w:kern w:val="0"/>
                <w:sz w:val="21"/>
                <w:szCs w:val="21"/>
              </w:rPr>
              <w:t>'value'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, (</w:t>
            </w:r>
            <w:r w:rsidRPr="00AF14EA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snapshot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) </w:t>
            </w:r>
            <w:r w:rsidRPr="00AF14EA">
              <w:rPr>
                <w:rFonts w:ascii="Consolas" w:eastAsia="굴림" w:hAnsi="Consolas" w:cs="굴림"/>
                <w:color w:val="0000FF"/>
                <w:kern w:val="0"/>
                <w:sz w:val="21"/>
                <w:szCs w:val="21"/>
              </w:rPr>
              <w:t>=&gt;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{</w:t>
            </w:r>
          </w:p>
          <w:p w14:paraId="57C3096B" w14:textId="77777777" w:rsidR="00AF14EA" w:rsidRPr="00AF14EA" w:rsidRDefault="00AF14EA" w:rsidP="00AF14EA">
            <w:pPr>
              <w:widowControl/>
              <w:shd w:val="clear" w:color="auto" w:fill="FFFF99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      </w:t>
            </w:r>
            <w:r w:rsidRPr="00AF14EA">
              <w:rPr>
                <w:rFonts w:ascii="Consolas" w:eastAsia="굴림" w:hAnsi="Consolas" w:cs="굴림"/>
                <w:color w:val="0000FF"/>
                <w:kern w:val="0"/>
                <w:sz w:val="21"/>
                <w:szCs w:val="21"/>
              </w:rPr>
              <w:t>let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</w:t>
            </w:r>
            <w:r w:rsidRPr="00AF14EA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hello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= </w:t>
            </w:r>
            <w:r w:rsidRPr="00AF14EA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snapshot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.</w:t>
            </w:r>
            <w:r w:rsidRPr="00AF14EA">
              <w:rPr>
                <w:rFonts w:ascii="Consolas" w:eastAsia="굴림" w:hAnsi="Consolas" w:cs="굴림"/>
                <w:color w:val="795E26"/>
                <w:kern w:val="0"/>
                <w:sz w:val="21"/>
                <w:szCs w:val="21"/>
              </w:rPr>
              <w:t>val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();</w:t>
            </w:r>
          </w:p>
          <w:p w14:paraId="704D2DA0" w14:textId="77777777" w:rsidR="00AF14EA" w:rsidRPr="00AF14EA" w:rsidRDefault="00AF14EA" w:rsidP="00AF14EA">
            <w:pPr>
              <w:widowControl/>
              <w:shd w:val="clear" w:color="auto" w:fill="FFFF99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      </w:t>
            </w:r>
            <w:r w:rsidRPr="00AF14EA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app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.</w:t>
            </w:r>
            <w:r w:rsidRPr="00AF14EA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title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= </w:t>
            </w:r>
            <w:r w:rsidRPr="00AF14EA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hello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.</w:t>
            </w:r>
            <w:r w:rsidRPr="00AF14EA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title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;</w:t>
            </w:r>
          </w:p>
          <w:p w14:paraId="5BDC5892" w14:textId="77777777" w:rsidR="00AF14EA" w:rsidRPr="00AF14EA" w:rsidRDefault="00AF14EA" w:rsidP="00AF14EA">
            <w:pPr>
              <w:widowControl/>
              <w:shd w:val="clear" w:color="auto" w:fill="FFFF99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      </w:t>
            </w:r>
            <w:r w:rsidRPr="00AF14EA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app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.</w:t>
            </w:r>
            <w:r w:rsidRPr="00AF14EA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body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= </w:t>
            </w:r>
            <w:r w:rsidRPr="00AF14EA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hello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.</w:t>
            </w:r>
            <w:r w:rsidRPr="00AF14EA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body</w:t>
            </w: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;</w:t>
            </w:r>
          </w:p>
          <w:p w14:paraId="2F3EC636" w14:textId="77777777" w:rsidR="00AF14EA" w:rsidRPr="00AF14EA" w:rsidRDefault="00AF14EA" w:rsidP="00AF14EA">
            <w:pPr>
              <w:widowControl/>
              <w:shd w:val="clear" w:color="auto" w:fill="FFFF99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    });</w:t>
            </w:r>
          </w:p>
          <w:p w14:paraId="1646D20C" w14:textId="77777777" w:rsidR="00AF14EA" w:rsidRPr="00AF14EA" w:rsidRDefault="00AF14EA" w:rsidP="00AF14EA">
            <w:pPr>
              <w:widowControl/>
              <w:shd w:val="clear" w:color="auto" w:fill="FFFF99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  };</w:t>
            </w:r>
          </w:p>
          <w:p w14:paraId="35F4D453" w14:textId="77777777" w:rsidR="00AF14EA" w:rsidRPr="00AF14EA" w:rsidRDefault="00AF14EA" w:rsidP="00AF14E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AF14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 </w:t>
            </w:r>
            <w:r w:rsidRPr="00AF14EA">
              <w:rPr>
                <w:rFonts w:ascii="Consolas" w:eastAsia="굴림" w:hAnsi="Consolas" w:cs="굴림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C825650" w14:textId="77777777" w:rsidR="00AF14EA" w:rsidRPr="00AF14EA" w:rsidRDefault="00AF14EA" w:rsidP="00AF14E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AF14EA">
              <w:rPr>
                <w:rFonts w:ascii="Consolas" w:eastAsia="굴림" w:hAnsi="Consolas" w:cs="굴림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F35EC96" w14:textId="77777777" w:rsidR="00AF14EA" w:rsidRPr="00AF14EA" w:rsidRDefault="00AF14EA" w:rsidP="00AF14E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AF14EA">
              <w:rPr>
                <w:rFonts w:ascii="Consolas" w:eastAsia="굴림" w:hAnsi="Consolas" w:cs="굴림"/>
                <w:color w:val="800000"/>
                <w:kern w:val="0"/>
                <w:sz w:val="21"/>
                <w:szCs w:val="21"/>
              </w:rPr>
              <w:t>&lt;/html&gt;</w:t>
            </w:r>
          </w:p>
          <w:p w14:paraId="52C2392B" w14:textId="77777777" w:rsidR="00AF14EA" w:rsidRPr="00AF14EA" w:rsidRDefault="00AF14EA" w:rsidP="00AF14EA">
            <w:pPr>
              <w:widowControl/>
              <w:shd w:val="clear" w:color="auto" w:fill="FFFFFF"/>
              <w:wordWrap/>
              <w:autoSpaceDE/>
              <w:autoSpaceDN/>
              <w:spacing w:after="240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</w:p>
          <w:p w14:paraId="7446D78A" w14:textId="77777777" w:rsidR="00B56832" w:rsidRPr="00042A0F" w:rsidRDefault="00B56832" w:rsidP="00AF14EA">
            <w:pPr>
              <w:rPr>
                <w:szCs w:val="20"/>
              </w:rPr>
            </w:pPr>
          </w:p>
        </w:tc>
      </w:tr>
    </w:tbl>
    <w:p w14:paraId="7D85E39A" w14:textId="53D7D9EC" w:rsidR="00B56832" w:rsidRDefault="00B56832" w:rsidP="00B56832"/>
    <w:p w14:paraId="71DD9E58" w14:textId="59D021EA" w:rsidR="00A0699E" w:rsidRPr="00A0699E" w:rsidRDefault="00A0699E" w:rsidP="00A0699E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A0699E">
        <w:rPr>
          <w:rFonts w:ascii="Consolas" w:eastAsia="굴림" w:hAnsi="Consolas" w:cs="굴림"/>
          <w:color w:val="800000"/>
          <w:kern w:val="0"/>
          <w:sz w:val="21"/>
          <w:szCs w:val="21"/>
        </w:rPr>
        <w:t>&lt;script</w:t>
      </w:r>
      <w:r w:rsidRPr="00A0699E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r w:rsidRPr="00644C34">
        <w:rPr>
          <w:rFonts w:ascii="Consolas" w:eastAsia="굴림" w:hAnsi="Consolas" w:cs="굴림"/>
          <w:color w:val="FF0000"/>
          <w:kern w:val="0"/>
          <w:sz w:val="21"/>
          <w:szCs w:val="21"/>
          <w:highlight w:val="yellow"/>
        </w:rPr>
        <w:t>defer</w:t>
      </w:r>
      <w:r w:rsidRPr="00644C34">
        <w:rPr>
          <w:rFonts w:ascii="Consolas" w:eastAsia="굴림" w:hAnsi="Consolas" w:cs="굴림"/>
          <w:color w:val="000000"/>
          <w:kern w:val="0"/>
          <w:sz w:val="21"/>
          <w:szCs w:val="21"/>
          <w:highlight w:val="yellow"/>
        </w:rPr>
        <w:t> </w:t>
      </w:r>
      <w:r w:rsidRPr="00A0699E">
        <w:rPr>
          <w:rFonts w:ascii="Consolas" w:eastAsia="굴림" w:hAnsi="Consolas" w:cs="굴림"/>
          <w:color w:val="FF0000"/>
          <w:kern w:val="0"/>
          <w:sz w:val="21"/>
          <w:szCs w:val="21"/>
        </w:rPr>
        <w:t>src</w:t>
      </w:r>
      <w:r w:rsidRPr="00A0699E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A0699E">
        <w:rPr>
          <w:rFonts w:ascii="Consolas" w:eastAsia="굴림" w:hAnsi="Consolas" w:cs="굴림"/>
          <w:color w:val="0000FF"/>
          <w:kern w:val="0"/>
          <w:sz w:val="21"/>
          <w:szCs w:val="21"/>
        </w:rPr>
        <w:t>"/__/firebase/7.13.1/firebase-app.js"</w:t>
      </w:r>
      <w:r w:rsidRPr="00A0699E">
        <w:rPr>
          <w:rFonts w:ascii="Consolas" w:eastAsia="굴림" w:hAnsi="Consolas" w:cs="굴림"/>
          <w:color w:val="800000"/>
          <w:kern w:val="0"/>
          <w:sz w:val="21"/>
          <w:szCs w:val="21"/>
        </w:rPr>
        <w:t>&gt;&lt;/script&gt;</w:t>
      </w:r>
    </w:p>
    <w:p w14:paraId="5E109B44" w14:textId="20B1E8C0" w:rsidR="00A0699E" w:rsidRPr="00A0699E" w:rsidRDefault="00A0699E" w:rsidP="00A0699E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A0699E">
        <w:rPr>
          <w:rFonts w:ascii="Consolas" w:eastAsia="굴림" w:hAnsi="Consolas" w:cs="굴림"/>
          <w:color w:val="800000"/>
          <w:kern w:val="0"/>
          <w:sz w:val="21"/>
          <w:szCs w:val="21"/>
        </w:rPr>
        <w:t>&lt;script</w:t>
      </w:r>
      <w:r w:rsidRPr="00A0699E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r w:rsidRPr="00644C34">
        <w:rPr>
          <w:rFonts w:ascii="Consolas" w:eastAsia="굴림" w:hAnsi="Consolas" w:cs="굴림"/>
          <w:color w:val="FF0000"/>
          <w:kern w:val="0"/>
          <w:sz w:val="21"/>
          <w:szCs w:val="21"/>
          <w:highlight w:val="yellow"/>
        </w:rPr>
        <w:t>defer</w:t>
      </w:r>
      <w:r w:rsidRPr="00644C34">
        <w:rPr>
          <w:rFonts w:ascii="Consolas" w:eastAsia="굴림" w:hAnsi="Consolas" w:cs="굴림"/>
          <w:color w:val="000000"/>
          <w:kern w:val="0"/>
          <w:sz w:val="21"/>
          <w:szCs w:val="21"/>
          <w:highlight w:val="yellow"/>
        </w:rPr>
        <w:t> </w:t>
      </w:r>
      <w:r w:rsidRPr="00A0699E">
        <w:rPr>
          <w:rFonts w:ascii="Consolas" w:eastAsia="굴림" w:hAnsi="Consolas" w:cs="굴림"/>
          <w:color w:val="FF0000"/>
          <w:kern w:val="0"/>
          <w:sz w:val="21"/>
          <w:szCs w:val="21"/>
        </w:rPr>
        <w:t>src</w:t>
      </w:r>
      <w:r w:rsidRPr="00A0699E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A0699E">
        <w:rPr>
          <w:rFonts w:ascii="Consolas" w:eastAsia="굴림" w:hAnsi="Consolas" w:cs="굴림"/>
          <w:color w:val="0000FF"/>
          <w:kern w:val="0"/>
          <w:sz w:val="21"/>
          <w:szCs w:val="21"/>
        </w:rPr>
        <w:t>"/__/firebase/7.13.1/firebase-database.js"</w:t>
      </w:r>
      <w:r w:rsidRPr="00A0699E">
        <w:rPr>
          <w:rFonts w:ascii="Consolas" w:eastAsia="굴림" w:hAnsi="Consolas" w:cs="굴림"/>
          <w:color w:val="800000"/>
          <w:kern w:val="0"/>
          <w:sz w:val="21"/>
          <w:szCs w:val="21"/>
        </w:rPr>
        <w:t>&gt;&lt;/script&gt;</w:t>
      </w:r>
    </w:p>
    <w:p w14:paraId="3E215EF0" w14:textId="3CE2C1F1" w:rsidR="00A0699E" w:rsidRDefault="00A0699E" w:rsidP="00A0699E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A0699E">
        <w:rPr>
          <w:rFonts w:ascii="Consolas" w:eastAsia="굴림" w:hAnsi="Consolas" w:cs="굴림"/>
          <w:color w:val="800000"/>
          <w:kern w:val="0"/>
          <w:sz w:val="21"/>
          <w:szCs w:val="21"/>
        </w:rPr>
        <w:t>&lt;script</w:t>
      </w:r>
      <w:r w:rsidRPr="00A0699E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r w:rsidRPr="00644C34">
        <w:rPr>
          <w:rFonts w:ascii="Consolas" w:eastAsia="굴림" w:hAnsi="Consolas" w:cs="굴림"/>
          <w:color w:val="FF0000"/>
          <w:kern w:val="0"/>
          <w:sz w:val="21"/>
          <w:szCs w:val="21"/>
          <w:highlight w:val="yellow"/>
        </w:rPr>
        <w:t>defer</w:t>
      </w:r>
      <w:r w:rsidRPr="00644C34">
        <w:rPr>
          <w:rFonts w:ascii="Consolas" w:eastAsia="굴림" w:hAnsi="Consolas" w:cs="굴림"/>
          <w:color w:val="000000"/>
          <w:kern w:val="0"/>
          <w:sz w:val="21"/>
          <w:szCs w:val="21"/>
          <w:highlight w:val="yellow"/>
        </w:rPr>
        <w:t> </w:t>
      </w:r>
      <w:r w:rsidRPr="00A0699E">
        <w:rPr>
          <w:rFonts w:ascii="Consolas" w:eastAsia="굴림" w:hAnsi="Consolas" w:cs="굴림"/>
          <w:color w:val="FF0000"/>
          <w:kern w:val="0"/>
          <w:sz w:val="21"/>
          <w:szCs w:val="21"/>
        </w:rPr>
        <w:t>src</w:t>
      </w:r>
      <w:r w:rsidRPr="00A0699E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A0699E">
        <w:rPr>
          <w:rFonts w:ascii="Consolas" w:eastAsia="굴림" w:hAnsi="Consolas" w:cs="굴림"/>
          <w:color w:val="0000FF"/>
          <w:kern w:val="0"/>
          <w:sz w:val="21"/>
          <w:szCs w:val="21"/>
        </w:rPr>
        <w:t>"/__/firebase/init.js"</w:t>
      </w:r>
      <w:r w:rsidRPr="00A0699E">
        <w:rPr>
          <w:rFonts w:ascii="Consolas" w:eastAsia="굴림" w:hAnsi="Consolas" w:cs="굴림"/>
          <w:color w:val="800000"/>
          <w:kern w:val="0"/>
          <w:sz w:val="21"/>
          <w:szCs w:val="21"/>
        </w:rPr>
        <w:t>&gt;&lt;/script&gt;</w:t>
      </w:r>
      <w:r w:rsidRPr="00A0699E">
        <w:rPr>
          <w:rFonts w:ascii="Consolas" w:eastAsia="굴림" w:hAnsi="Consolas" w:cs="굴림"/>
          <w:color w:val="000000"/>
          <w:kern w:val="0"/>
          <w:sz w:val="21"/>
          <w:szCs w:val="21"/>
        </w:rPr>
        <w:t>  </w:t>
      </w:r>
    </w:p>
    <w:p w14:paraId="62370D45" w14:textId="68801849" w:rsidR="00A0699E" w:rsidRDefault="00A0699E" w:rsidP="00A0699E">
      <w:pPr>
        <w:widowControl/>
        <w:shd w:val="clear" w:color="auto" w:fill="FFFFFF"/>
        <w:wordWrap/>
        <w:autoSpaceDE/>
        <w:autoSpaceDN/>
        <w:spacing w:line="285" w:lineRule="atLeast"/>
        <w:jc w:val="left"/>
      </w:pPr>
      <w:r>
        <w:t xml:space="preserve">firebase </w:t>
      </w:r>
      <w:r w:rsidR="007555F0">
        <w:rPr>
          <w:rFonts w:hint="eastAsia"/>
        </w:rPr>
        <w:t xml:space="preserve">서비스를 실행하기 위해 필요한 </w:t>
      </w:r>
      <w:r w:rsidR="00C96048">
        <w:t xml:space="preserve">javascript </w:t>
      </w:r>
      <w:r w:rsidR="007555F0">
        <w:rPr>
          <w:rFonts w:hint="eastAsia"/>
        </w:rPr>
        <w:t>파일</w:t>
      </w:r>
      <w:r w:rsidR="00C96048">
        <w:rPr>
          <w:rFonts w:hint="eastAsia"/>
        </w:rPr>
        <w:t>들</w:t>
      </w:r>
      <w:r w:rsidR="007555F0">
        <w:rPr>
          <w:rFonts w:hint="eastAsia"/>
        </w:rPr>
        <w:t>에 대한 링크이다.</w:t>
      </w:r>
    </w:p>
    <w:p w14:paraId="614DFE5F" w14:textId="6973DB59" w:rsidR="007555F0" w:rsidRDefault="00FA6592" w:rsidP="00A0699E">
      <w:pPr>
        <w:widowControl/>
        <w:shd w:val="clear" w:color="auto" w:fill="FFFFFF"/>
        <w:wordWrap/>
        <w:autoSpaceDE/>
        <w:autoSpaceDN/>
        <w:spacing w:line="285" w:lineRule="atLeast"/>
        <w:jc w:val="left"/>
      </w:pPr>
      <w:r>
        <w:rPr>
          <w:rFonts w:hint="eastAsia"/>
        </w:rPr>
        <w:t xml:space="preserve">위 </w:t>
      </w:r>
      <w:r w:rsidR="00644C34">
        <w:t xml:space="preserve">javascript </w:t>
      </w:r>
      <w:r>
        <w:rPr>
          <w:rFonts w:hint="eastAsia"/>
        </w:rPr>
        <w:t>파일들이 이 웹페이지에서 실행된다.</w:t>
      </w:r>
    </w:p>
    <w:p w14:paraId="145AEA69" w14:textId="1CB2C492" w:rsidR="00644C34" w:rsidRDefault="00644C34" w:rsidP="00A0699E">
      <w:pPr>
        <w:widowControl/>
        <w:shd w:val="clear" w:color="auto" w:fill="FFFFFF"/>
        <w:wordWrap/>
        <w:autoSpaceDE/>
        <w:autoSpaceDN/>
        <w:spacing w:line="285" w:lineRule="atLeast"/>
        <w:jc w:val="left"/>
      </w:pPr>
    </w:p>
    <w:p w14:paraId="0193E8A5" w14:textId="0233314D" w:rsidR="002B3780" w:rsidRDefault="00644C34" w:rsidP="002B3780">
      <w:pPr>
        <w:pStyle w:val="Heading3"/>
      </w:pPr>
      <w:r>
        <w:rPr>
          <w:rFonts w:hint="eastAsia"/>
        </w:rPr>
        <w:t>d</w:t>
      </w:r>
      <w:r>
        <w:t xml:space="preserve">efer </w:t>
      </w:r>
      <w:r>
        <w:rPr>
          <w:rFonts w:hint="eastAsia"/>
        </w:rPr>
        <w:t>키워드</w:t>
      </w:r>
    </w:p>
    <w:p w14:paraId="00F71312" w14:textId="2CE43711" w:rsidR="002B3780" w:rsidRPr="002B3780" w:rsidRDefault="002B3780" w:rsidP="002B3780">
      <w:r>
        <w:rPr>
          <w:rFonts w:hint="eastAsia"/>
        </w:rPr>
        <w:t xml:space="preserve">위 </w:t>
      </w:r>
      <w:r>
        <w:t xml:space="preserve">script </w:t>
      </w:r>
      <w:r>
        <w:rPr>
          <w:rFonts w:hint="eastAsia"/>
        </w:rPr>
        <w:t>태그에서 d</w:t>
      </w:r>
      <w:r>
        <w:t xml:space="preserve">efer </w:t>
      </w:r>
      <w:r>
        <w:rPr>
          <w:rFonts w:hint="eastAsia"/>
        </w:rPr>
        <w:t>키워드에 주목하자.</w:t>
      </w:r>
    </w:p>
    <w:p w14:paraId="112BC359" w14:textId="70B3B03D" w:rsidR="00644C34" w:rsidRDefault="002B3780" w:rsidP="00A0699E">
      <w:pPr>
        <w:widowControl/>
        <w:shd w:val="clear" w:color="auto" w:fill="FFFFFF"/>
        <w:wordWrap/>
        <w:autoSpaceDE/>
        <w:autoSpaceDN/>
        <w:spacing w:line="285" w:lineRule="atLeast"/>
        <w:jc w:val="left"/>
      </w:pPr>
      <w:r>
        <w:rPr>
          <w:rFonts w:hint="eastAsia"/>
        </w:rPr>
        <w:t>d</w:t>
      </w:r>
      <w:r>
        <w:t xml:space="preserve">efer </w:t>
      </w:r>
      <w:r>
        <w:rPr>
          <w:rFonts w:hint="eastAsia"/>
        </w:rPr>
        <w:t xml:space="preserve">키워드가 </w:t>
      </w:r>
      <w:r w:rsidR="00644C34">
        <w:rPr>
          <w:rFonts w:hint="eastAsia"/>
        </w:rPr>
        <w:t>없으면</w:t>
      </w:r>
      <w:r w:rsidR="004F322C">
        <w:rPr>
          <w:rFonts w:hint="eastAsia"/>
        </w:rPr>
        <w:t>,</w:t>
      </w:r>
      <w:r w:rsidR="00644C34">
        <w:rPr>
          <w:rFonts w:hint="eastAsia"/>
        </w:rPr>
        <w:t xml:space="preserve"> </w:t>
      </w:r>
      <w:r w:rsidR="004F322C">
        <w:t xml:space="preserve">script </w:t>
      </w:r>
      <w:r w:rsidR="004F322C">
        <w:rPr>
          <w:rFonts w:hint="eastAsia"/>
        </w:rPr>
        <w:t>태그가 참조하는</w:t>
      </w:r>
      <w:r w:rsidR="00644C34">
        <w:t xml:space="preserve">javacsript </w:t>
      </w:r>
      <w:r w:rsidR="00644C34">
        <w:rPr>
          <w:rFonts w:hint="eastAsia"/>
        </w:rPr>
        <w:t>파일</w:t>
      </w:r>
      <w:r w:rsidR="004F322C">
        <w:rPr>
          <w:rFonts w:hint="eastAsia"/>
        </w:rPr>
        <w:t>이 즉시 다운로드되고 실행된다.</w:t>
      </w:r>
    </w:p>
    <w:p w14:paraId="61A28CBA" w14:textId="14082260" w:rsidR="004F322C" w:rsidRDefault="004F322C" w:rsidP="00A0699E">
      <w:pPr>
        <w:widowControl/>
        <w:shd w:val="clear" w:color="auto" w:fill="FFFFFF"/>
        <w:wordWrap/>
        <w:autoSpaceDE/>
        <w:autoSpaceDN/>
        <w:spacing w:line="285" w:lineRule="atLeast"/>
        <w:jc w:val="left"/>
      </w:pPr>
      <w:r>
        <w:rPr>
          <w:rFonts w:hint="eastAsia"/>
        </w:rPr>
        <w:t>d</w:t>
      </w:r>
      <w:r>
        <w:t xml:space="preserve">efer </w:t>
      </w:r>
      <w:r>
        <w:rPr>
          <w:rFonts w:hint="eastAsia"/>
        </w:rPr>
        <w:t>키워드가 있으면,</w:t>
      </w:r>
      <w:r>
        <w:t xml:space="preserve"> </w:t>
      </w:r>
      <w:r>
        <w:rPr>
          <w:rFonts w:hint="eastAsia"/>
        </w:rPr>
        <w:t>다운로드와 실행이 뒤로 늦춰진다.</w:t>
      </w:r>
    </w:p>
    <w:p w14:paraId="171B6CE8" w14:textId="2F906719" w:rsidR="004F322C" w:rsidRDefault="004F322C" w:rsidP="00A0699E">
      <w:pPr>
        <w:widowControl/>
        <w:shd w:val="clear" w:color="auto" w:fill="FFFFFF"/>
        <w:wordWrap/>
        <w:autoSpaceDE/>
        <w:autoSpaceDN/>
        <w:spacing w:line="285" w:lineRule="atLeast"/>
        <w:jc w:val="left"/>
      </w:pPr>
      <w:r>
        <w:rPr>
          <w:rFonts w:hint="eastAsia"/>
        </w:rPr>
        <w:t xml:space="preserve">이 페이지의 내용이 </w:t>
      </w:r>
      <w:r w:rsidR="00A440AE">
        <w:rPr>
          <w:rFonts w:hint="eastAsia"/>
        </w:rPr>
        <w:t>웹브라우저에 다 출력된 후,</w:t>
      </w:r>
      <w:r w:rsidR="00A440AE">
        <w:t xml:space="preserve"> </w:t>
      </w:r>
      <w:r w:rsidR="00A440AE">
        <w:rPr>
          <w:rFonts w:hint="eastAsia"/>
        </w:rPr>
        <w:t>다운로드 되고</w:t>
      </w:r>
      <w:r w:rsidR="00A440AE">
        <w:t xml:space="preserve"> </w:t>
      </w:r>
      <w:r w:rsidR="00A440AE">
        <w:rPr>
          <w:rFonts w:hint="eastAsia"/>
        </w:rPr>
        <w:t>실행된다.</w:t>
      </w:r>
    </w:p>
    <w:p w14:paraId="51CFE713" w14:textId="01AE4B5F" w:rsidR="004F56A1" w:rsidRDefault="004F56A1" w:rsidP="00A0699E">
      <w:pPr>
        <w:widowControl/>
        <w:shd w:val="clear" w:color="auto" w:fill="FFFFFF"/>
        <w:wordWrap/>
        <w:autoSpaceDE/>
        <w:autoSpaceDN/>
        <w:spacing w:line="285" w:lineRule="atLeast"/>
        <w:jc w:val="left"/>
      </w:pPr>
      <w:r>
        <w:rPr>
          <w:rFonts w:hint="eastAsia"/>
        </w:rPr>
        <w:t>시간이 걸리는 작업을 뒤로 미뤄서,</w:t>
      </w:r>
      <w:r>
        <w:t xml:space="preserve"> </w:t>
      </w:r>
      <w:r>
        <w:rPr>
          <w:rFonts w:hint="eastAsia"/>
        </w:rPr>
        <w:t>웹페이지의 내용이 좀 더 빨리 화면에 나타나는 효과가 있다.</w:t>
      </w:r>
    </w:p>
    <w:p w14:paraId="168E1FB4" w14:textId="65630BF7" w:rsidR="004F56A1" w:rsidRDefault="004F56A1" w:rsidP="00A0699E">
      <w:pPr>
        <w:widowControl/>
        <w:shd w:val="clear" w:color="auto" w:fill="FFFFFF"/>
        <w:wordWrap/>
        <w:autoSpaceDE/>
        <w:autoSpaceDN/>
        <w:spacing w:line="285" w:lineRule="atLeast"/>
        <w:jc w:val="left"/>
      </w:pPr>
    </w:p>
    <w:p w14:paraId="23CEEFD4" w14:textId="77777777" w:rsidR="004F56A1" w:rsidRDefault="004F56A1" w:rsidP="00A0699E">
      <w:pPr>
        <w:widowControl/>
        <w:shd w:val="clear" w:color="auto" w:fill="FFFFFF"/>
        <w:wordWrap/>
        <w:autoSpaceDE/>
        <w:autoSpaceDN/>
        <w:spacing w:line="285" w:lineRule="atLeast"/>
        <w:jc w:val="left"/>
      </w:pPr>
    </w:p>
    <w:p w14:paraId="0922A735" w14:textId="401753A6" w:rsidR="009F6770" w:rsidRDefault="009F6770">
      <w:pPr>
        <w:widowControl/>
        <w:wordWrap/>
        <w:autoSpaceDE/>
        <w:autoSpaceDN/>
        <w:spacing w:after="160" w:line="259" w:lineRule="auto"/>
      </w:pPr>
    </w:p>
    <w:p w14:paraId="6BAB96BC" w14:textId="30FB8CD4" w:rsidR="00CE2F4F" w:rsidRDefault="00CE2F4F" w:rsidP="00CE2F4F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CE2F4F">
        <w:rPr>
          <w:rFonts w:ascii="Consolas" w:eastAsia="굴림" w:hAnsi="Consolas" w:cs="굴림"/>
          <w:color w:val="001080"/>
          <w:kern w:val="0"/>
          <w:sz w:val="21"/>
          <w:szCs w:val="21"/>
        </w:rPr>
        <w:lastRenderedPageBreak/>
        <w:t>window</w:t>
      </w:r>
      <w:r w:rsidRPr="00CE2F4F">
        <w:rPr>
          <w:rFonts w:ascii="Consolas" w:eastAsia="굴림" w:hAnsi="Consolas" w:cs="굴림"/>
          <w:color w:val="000000"/>
          <w:kern w:val="0"/>
          <w:sz w:val="21"/>
          <w:szCs w:val="21"/>
        </w:rPr>
        <w:t>.</w:t>
      </w:r>
      <w:r w:rsidRPr="00CE2F4F">
        <w:rPr>
          <w:rFonts w:ascii="Consolas" w:eastAsia="굴림" w:hAnsi="Consolas" w:cs="굴림"/>
          <w:color w:val="001080"/>
          <w:kern w:val="0"/>
          <w:sz w:val="21"/>
          <w:szCs w:val="21"/>
        </w:rPr>
        <w:t>onload</w:t>
      </w:r>
      <w:r w:rsidRPr="00CE2F4F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r w:rsidRPr="00CE2F4F">
        <w:rPr>
          <w:rFonts w:ascii="Consolas" w:eastAsia="굴림" w:hAnsi="Consolas" w:cs="굴림"/>
          <w:color w:val="0000FF"/>
          <w:kern w:val="0"/>
          <w:sz w:val="21"/>
          <w:szCs w:val="21"/>
        </w:rPr>
        <w:t>function</w:t>
      </w:r>
      <w:r w:rsidRPr="00CE2F4F">
        <w:rPr>
          <w:rFonts w:ascii="Consolas" w:eastAsia="굴림" w:hAnsi="Consolas" w:cs="굴림"/>
          <w:color w:val="000000"/>
          <w:kern w:val="0"/>
          <w:sz w:val="21"/>
          <w:szCs w:val="21"/>
        </w:rPr>
        <w:t>() {</w:t>
      </w:r>
    </w:p>
    <w:p w14:paraId="3D567B28" w14:textId="6172113D" w:rsidR="00CE2F4F" w:rsidRPr="00CE2F4F" w:rsidRDefault="00CE2F4F" w:rsidP="00CE2F4F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000000"/>
          <w:kern w:val="0"/>
          <w:sz w:val="21"/>
          <w:szCs w:val="21"/>
        </w:rPr>
        <w:t xml:space="preserve">  ... 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생략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000000"/>
          <w:kern w:val="0"/>
          <w:sz w:val="21"/>
          <w:szCs w:val="21"/>
        </w:rPr>
        <w:t>...</w:t>
      </w:r>
    </w:p>
    <w:p w14:paraId="61313E10" w14:textId="5EBCB8E3" w:rsidR="00CE2F4F" w:rsidRPr="00CE2F4F" w:rsidRDefault="00CE2F4F" w:rsidP="00CE2F4F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CE2F4F">
        <w:rPr>
          <w:rFonts w:ascii="Consolas" w:eastAsia="굴림" w:hAnsi="Consolas" w:cs="굴림"/>
          <w:color w:val="000000"/>
          <w:kern w:val="0"/>
          <w:sz w:val="21"/>
          <w:szCs w:val="21"/>
        </w:rPr>
        <w:t>};</w:t>
      </w:r>
    </w:p>
    <w:p w14:paraId="7F68671B" w14:textId="3E807233" w:rsidR="00CE2F4F" w:rsidRDefault="00CE2F4F" w:rsidP="009F6770">
      <w:pPr>
        <w:widowControl/>
        <w:shd w:val="clear" w:color="auto" w:fill="FFFFFF"/>
        <w:wordWrap/>
        <w:autoSpaceDE/>
        <w:autoSpaceDN/>
        <w:spacing w:line="285" w:lineRule="atLeast"/>
        <w:jc w:val="left"/>
      </w:pPr>
      <w:r w:rsidRPr="00CE2F4F">
        <w:rPr>
          <w:rFonts w:hint="eastAsia"/>
        </w:rPr>
        <w:t>w</w:t>
      </w:r>
      <w:r w:rsidRPr="00CE2F4F">
        <w:t>ind</w:t>
      </w:r>
      <w:r>
        <w:t xml:space="preserve">ow </w:t>
      </w:r>
      <w:r>
        <w:rPr>
          <w:rFonts w:hint="eastAsia"/>
        </w:rPr>
        <w:t xml:space="preserve">객체의 </w:t>
      </w:r>
      <w:r>
        <w:t xml:space="preserve">onload </w:t>
      </w:r>
      <w:r>
        <w:rPr>
          <w:rFonts w:hint="eastAsia"/>
        </w:rPr>
        <w:t>속성에 함수를 대입한다.</w:t>
      </w:r>
    </w:p>
    <w:p w14:paraId="60A9F5A1" w14:textId="01B79CEC" w:rsidR="00CE2F4F" w:rsidRDefault="00CE2F4F" w:rsidP="009F6770">
      <w:pPr>
        <w:widowControl/>
        <w:shd w:val="clear" w:color="auto" w:fill="FFFFFF"/>
        <w:wordWrap/>
        <w:autoSpaceDE/>
        <w:autoSpaceDN/>
        <w:spacing w:line="285" w:lineRule="atLeast"/>
        <w:jc w:val="left"/>
      </w:pPr>
      <w:r>
        <w:t xml:space="preserve">windows </w:t>
      </w:r>
      <w:r>
        <w:rPr>
          <w:rFonts w:hint="eastAsia"/>
        </w:rPr>
        <w:t xml:space="preserve">객체는 </w:t>
      </w:r>
      <w:r w:rsidR="00AB3337">
        <w:rPr>
          <w:rFonts w:hint="eastAsia"/>
        </w:rPr>
        <w:t xml:space="preserve">현재 </w:t>
      </w:r>
      <w:r>
        <w:rPr>
          <w:rFonts w:hint="eastAsia"/>
        </w:rPr>
        <w:t>웹브라우저 창에 해당하는 객체이다.</w:t>
      </w:r>
    </w:p>
    <w:p w14:paraId="1F3013D6" w14:textId="269BB7A2" w:rsidR="00CE2F4F" w:rsidRDefault="00CE2F4F" w:rsidP="009F6770">
      <w:pPr>
        <w:widowControl/>
        <w:shd w:val="clear" w:color="auto" w:fill="FFFFFF"/>
        <w:wordWrap/>
        <w:autoSpaceDE/>
        <w:autoSpaceDN/>
        <w:spacing w:line="285" w:lineRule="atLeast"/>
        <w:jc w:val="left"/>
      </w:pPr>
      <w:r>
        <w:rPr>
          <w:rFonts w:hint="eastAsia"/>
        </w:rPr>
        <w:t>o</w:t>
      </w:r>
      <w:r>
        <w:t xml:space="preserve">nload </w:t>
      </w:r>
      <w:r>
        <w:rPr>
          <w:rFonts w:hint="eastAsia"/>
        </w:rPr>
        <w:t xml:space="preserve">속성은 </w:t>
      </w:r>
      <w:r w:rsidR="00AB3337">
        <w:rPr>
          <w:rFonts w:hint="eastAsia"/>
        </w:rPr>
        <w:t xml:space="preserve">콜백 함수를 등록하기 위한 속성이다. </w:t>
      </w:r>
    </w:p>
    <w:p w14:paraId="5CF8E78C" w14:textId="1B44A19F" w:rsidR="00A0699E" w:rsidRDefault="00550EFA" w:rsidP="00AB3337">
      <w:r>
        <w:rPr>
          <w:rFonts w:hint="eastAsia"/>
        </w:rPr>
        <w:t>현재 웹브라우저 창의 내용의 로드가 완료되면</w:t>
      </w:r>
      <w:r w:rsidR="00851D3E">
        <w:rPr>
          <w:rFonts w:hint="eastAsia"/>
        </w:rPr>
        <w:t>,</w:t>
      </w:r>
      <w:r>
        <w:rPr>
          <w:rFonts w:hint="eastAsia"/>
        </w:rPr>
        <w:t xml:space="preserve"> </w:t>
      </w:r>
      <w:r w:rsidR="00AB3337">
        <w:t xml:space="preserve">onload </w:t>
      </w:r>
      <w:r w:rsidR="00AB3337">
        <w:rPr>
          <w:rFonts w:hint="eastAsia"/>
        </w:rPr>
        <w:t>속성에</w:t>
      </w:r>
      <w:r w:rsidR="00851D3E">
        <w:rPr>
          <w:rFonts w:hint="eastAsia"/>
        </w:rPr>
        <w:t xml:space="preserve"> 등록된 함수가 자동으로 호출된다.</w:t>
      </w:r>
    </w:p>
    <w:p w14:paraId="28FAB9FC" w14:textId="5699295A" w:rsidR="00D5623A" w:rsidRDefault="00D5623A" w:rsidP="00AB3337">
      <w:r>
        <w:rPr>
          <w:rFonts w:hint="eastAsia"/>
        </w:rPr>
        <w:t>웹브라우저 창의 내용이 전부 로드된 후</w:t>
      </w:r>
      <w:r>
        <w:t xml:space="preserve"> </w:t>
      </w:r>
      <w:r>
        <w:rPr>
          <w:rFonts w:hint="eastAsia"/>
        </w:rPr>
        <w:t>실행될 코드를 구현할 때,</w:t>
      </w:r>
    </w:p>
    <w:p w14:paraId="4CD442F4" w14:textId="6695F8A9" w:rsidR="00D5623A" w:rsidRDefault="00D5623A" w:rsidP="00AB3337">
      <w:r>
        <w:rPr>
          <w:rFonts w:hint="eastAsia"/>
        </w:rPr>
        <w:t>위와 같이 구현한다.</w:t>
      </w:r>
    </w:p>
    <w:p w14:paraId="1EB3C886" w14:textId="77777777" w:rsidR="00AB3337" w:rsidRDefault="00AB3337" w:rsidP="00AB3337"/>
    <w:p w14:paraId="119E5228" w14:textId="1B9FF26B" w:rsidR="007D6591" w:rsidRPr="007D6591" w:rsidRDefault="007D6591" w:rsidP="007D6591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D6591">
        <w:rPr>
          <w:rFonts w:ascii="Consolas" w:eastAsia="굴림" w:hAnsi="Consolas" w:cs="굴림"/>
          <w:color w:val="0000FF"/>
          <w:kern w:val="0"/>
          <w:sz w:val="21"/>
          <w:szCs w:val="21"/>
        </w:rPr>
        <w:t>let</w:t>
      </w:r>
      <w:r w:rsidRPr="007D6591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r w:rsidRPr="007D6591">
        <w:rPr>
          <w:rFonts w:ascii="Consolas" w:eastAsia="굴림" w:hAnsi="Consolas" w:cs="굴림"/>
          <w:color w:val="001080"/>
          <w:kern w:val="0"/>
          <w:sz w:val="21"/>
          <w:szCs w:val="21"/>
        </w:rPr>
        <w:t>helloRef</w:t>
      </w:r>
      <w:r w:rsidRPr="007D6591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r w:rsidRPr="007D6591">
        <w:rPr>
          <w:rFonts w:ascii="Consolas" w:eastAsia="굴림" w:hAnsi="Consolas" w:cs="굴림"/>
          <w:color w:val="001080"/>
          <w:kern w:val="0"/>
          <w:sz w:val="21"/>
          <w:szCs w:val="21"/>
        </w:rPr>
        <w:t>firebase</w:t>
      </w:r>
      <w:r w:rsidRPr="007D6591">
        <w:rPr>
          <w:rFonts w:ascii="Consolas" w:eastAsia="굴림" w:hAnsi="Consolas" w:cs="굴림"/>
          <w:color w:val="000000"/>
          <w:kern w:val="0"/>
          <w:sz w:val="21"/>
          <w:szCs w:val="21"/>
        </w:rPr>
        <w:t>.</w:t>
      </w:r>
      <w:r w:rsidRPr="007D6591">
        <w:rPr>
          <w:rFonts w:ascii="Consolas" w:eastAsia="굴림" w:hAnsi="Consolas" w:cs="굴림"/>
          <w:color w:val="795E26"/>
          <w:kern w:val="0"/>
          <w:sz w:val="21"/>
          <w:szCs w:val="21"/>
        </w:rPr>
        <w:t>database</w:t>
      </w:r>
      <w:r w:rsidRPr="007D6591">
        <w:rPr>
          <w:rFonts w:ascii="Consolas" w:eastAsia="굴림" w:hAnsi="Consolas" w:cs="굴림"/>
          <w:color w:val="000000"/>
          <w:kern w:val="0"/>
          <w:sz w:val="21"/>
          <w:szCs w:val="21"/>
        </w:rPr>
        <w:t>().</w:t>
      </w:r>
      <w:r w:rsidRPr="007D6591">
        <w:rPr>
          <w:rFonts w:ascii="Consolas" w:eastAsia="굴림" w:hAnsi="Consolas" w:cs="굴림"/>
          <w:color w:val="795E26"/>
          <w:kern w:val="0"/>
          <w:sz w:val="21"/>
          <w:szCs w:val="21"/>
        </w:rPr>
        <w:t>ref</w:t>
      </w:r>
      <w:r w:rsidRPr="007D6591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7D6591">
        <w:rPr>
          <w:rFonts w:ascii="Consolas" w:eastAsia="굴림" w:hAnsi="Consolas" w:cs="굴림"/>
          <w:color w:val="A31515"/>
          <w:kern w:val="0"/>
          <w:sz w:val="21"/>
          <w:szCs w:val="21"/>
        </w:rPr>
        <w:t>"hello"</w:t>
      </w:r>
      <w:r w:rsidRPr="007D6591">
        <w:rPr>
          <w:rFonts w:ascii="Consolas" w:eastAsia="굴림" w:hAnsi="Consolas" w:cs="굴림"/>
          <w:color w:val="000000"/>
          <w:kern w:val="0"/>
          <w:sz w:val="21"/>
          <w:szCs w:val="21"/>
        </w:rPr>
        <w:t>);</w:t>
      </w:r>
    </w:p>
    <w:p w14:paraId="63726604" w14:textId="43BFFCB8" w:rsidR="0067310B" w:rsidRDefault="004609CB" w:rsidP="00B56832">
      <w:r>
        <w:rPr>
          <w:rFonts w:hint="eastAsia"/>
        </w:rPr>
        <w:t>f</w:t>
      </w:r>
      <w:r>
        <w:t xml:space="preserve">irebase </w:t>
      </w:r>
      <w:r>
        <w:rPr>
          <w:rFonts w:hint="eastAsia"/>
        </w:rPr>
        <w:t xml:space="preserve">데이터베이스의 </w:t>
      </w:r>
      <w:r>
        <w:t xml:space="preserve">"hello" </w:t>
      </w:r>
      <w:r>
        <w:rPr>
          <w:rFonts w:hint="eastAsia"/>
        </w:rPr>
        <w:t>항목에 대한 원격 참조 객체를 구</w:t>
      </w:r>
      <w:r w:rsidR="00735347">
        <w:rPr>
          <w:rFonts w:hint="eastAsia"/>
        </w:rPr>
        <w:t>해서,</w:t>
      </w:r>
      <w:r w:rsidR="0067310B">
        <w:t xml:space="preserve"> </w:t>
      </w:r>
      <w:r w:rsidR="0067310B">
        <w:rPr>
          <w:rFonts w:hint="eastAsia"/>
        </w:rPr>
        <w:t>h</w:t>
      </w:r>
      <w:r w:rsidR="0067310B">
        <w:t xml:space="preserve">elloRef </w:t>
      </w:r>
      <w:r w:rsidR="0067310B">
        <w:rPr>
          <w:rFonts w:hint="eastAsia"/>
        </w:rPr>
        <w:t>지역 변수에 대입한다.</w:t>
      </w:r>
    </w:p>
    <w:p w14:paraId="5FA2614A" w14:textId="77777777" w:rsidR="00735347" w:rsidRPr="0067310B" w:rsidRDefault="00735347" w:rsidP="00B56832"/>
    <w:p w14:paraId="495DA393" w14:textId="28590D61" w:rsidR="004609CB" w:rsidRDefault="004609CB" w:rsidP="00B56832"/>
    <w:p w14:paraId="240FA702" w14:textId="7ACE5CF7" w:rsidR="00174F7C" w:rsidRPr="00174F7C" w:rsidRDefault="0067310B" w:rsidP="00174F7C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  <w:highlight w:val="cyan"/>
        </w:rPr>
      </w:pPr>
      <w:r>
        <w:rPr>
          <w:rFonts w:ascii="Consolas" w:eastAsia="굴림" w:hAnsi="Consolas" w:cs="굴림"/>
          <w:color w:val="001080"/>
          <w:kern w:val="0"/>
          <w:sz w:val="21"/>
          <w:szCs w:val="21"/>
        </w:rPr>
        <w:t>hello</w:t>
      </w:r>
      <w:r w:rsidR="00174F7C" w:rsidRPr="00174F7C">
        <w:rPr>
          <w:rFonts w:ascii="Consolas" w:eastAsia="굴림" w:hAnsi="Consolas" w:cs="굴림"/>
          <w:color w:val="001080"/>
          <w:kern w:val="0"/>
          <w:sz w:val="21"/>
          <w:szCs w:val="21"/>
        </w:rPr>
        <w:t>Ref</w:t>
      </w:r>
      <w:r w:rsidR="00174F7C" w:rsidRPr="00174F7C">
        <w:rPr>
          <w:rFonts w:ascii="Consolas" w:eastAsia="굴림" w:hAnsi="Consolas" w:cs="굴림"/>
          <w:color w:val="000000"/>
          <w:kern w:val="0"/>
          <w:sz w:val="21"/>
          <w:szCs w:val="21"/>
        </w:rPr>
        <w:t>.</w:t>
      </w:r>
      <w:r w:rsidR="00174F7C" w:rsidRPr="00174F7C">
        <w:rPr>
          <w:rFonts w:ascii="Consolas" w:eastAsia="굴림" w:hAnsi="Consolas" w:cs="굴림"/>
          <w:color w:val="795E26"/>
          <w:kern w:val="0"/>
          <w:sz w:val="21"/>
          <w:szCs w:val="21"/>
        </w:rPr>
        <w:t>on</w:t>
      </w:r>
      <w:r w:rsidR="00174F7C" w:rsidRPr="00174F7C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="00174F7C" w:rsidRPr="00174F7C">
        <w:rPr>
          <w:rFonts w:ascii="Consolas" w:eastAsia="굴림" w:hAnsi="Consolas" w:cs="굴림"/>
          <w:color w:val="A31515"/>
          <w:kern w:val="0"/>
          <w:sz w:val="21"/>
          <w:szCs w:val="21"/>
        </w:rPr>
        <w:t>'value'</w:t>
      </w:r>
      <w:r w:rsidR="00174F7C" w:rsidRPr="00174F7C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="00174F7C" w:rsidRPr="00174F7C">
        <w:rPr>
          <w:rFonts w:ascii="Consolas" w:eastAsia="굴림" w:hAnsi="Consolas" w:cs="굴림"/>
          <w:color w:val="000000"/>
          <w:kern w:val="0"/>
          <w:sz w:val="21"/>
          <w:szCs w:val="21"/>
          <w:highlight w:val="cyan"/>
        </w:rPr>
        <w:t>(</w:t>
      </w:r>
      <w:r w:rsidR="00174F7C" w:rsidRPr="00174F7C">
        <w:rPr>
          <w:rFonts w:ascii="Consolas" w:eastAsia="굴림" w:hAnsi="Consolas" w:cs="굴림"/>
          <w:color w:val="001080"/>
          <w:kern w:val="0"/>
          <w:sz w:val="21"/>
          <w:szCs w:val="21"/>
          <w:highlight w:val="cyan"/>
        </w:rPr>
        <w:t>snapshot</w:t>
      </w:r>
      <w:r w:rsidR="00174F7C" w:rsidRPr="00174F7C">
        <w:rPr>
          <w:rFonts w:ascii="Consolas" w:eastAsia="굴림" w:hAnsi="Consolas" w:cs="굴림"/>
          <w:color w:val="000000"/>
          <w:kern w:val="0"/>
          <w:sz w:val="21"/>
          <w:szCs w:val="21"/>
          <w:highlight w:val="cyan"/>
        </w:rPr>
        <w:t>) </w:t>
      </w:r>
      <w:r w:rsidR="00174F7C" w:rsidRPr="00174F7C">
        <w:rPr>
          <w:rFonts w:ascii="Consolas" w:eastAsia="굴림" w:hAnsi="Consolas" w:cs="굴림"/>
          <w:color w:val="0000FF"/>
          <w:kern w:val="0"/>
          <w:sz w:val="21"/>
          <w:szCs w:val="21"/>
          <w:highlight w:val="cyan"/>
        </w:rPr>
        <w:t>=&gt;</w:t>
      </w:r>
      <w:r w:rsidR="00174F7C" w:rsidRPr="00174F7C">
        <w:rPr>
          <w:rFonts w:ascii="Consolas" w:eastAsia="굴림" w:hAnsi="Consolas" w:cs="굴림"/>
          <w:color w:val="000000"/>
          <w:kern w:val="0"/>
          <w:sz w:val="21"/>
          <w:szCs w:val="21"/>
          <w:highlight w:val="cyan"/>
        </w:rPr>
        <w:t> {</w:t>
      </w:r>
    </w:p>
    <w:p w14:paraId="162F0A70" w14:textId="46CECED0" w:rsidR="00174F7C" w:rsidRPr="00174F7C" w:rsidRDefault="00174F7C" w:rsidP="00174F7C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  <w:highlight w:val="cyan"/>
        </w:rPr>
      </w:pPr>
      <w:r w:rsidRPr="00174F7C">
        <w:rPr>
          <w:rFonts w:ascii="Consolas" w:eastAsia="굴림" w:hAnsi="Consolas" w:cs="굴림" w:hint="eastAsia"/>
          <w:color w:val="000000"/>
          <w:kern w:val="0"/>
          <w:sz w:val="21"/>
          <w:szCs w:val="21"/>
          <w:highlight w:val="cyan"/>
        </w:rPr>
        <w:t xml:space="preserve"> </w:t>
      </w:r>
      <w:r w:rsidRPr="00174F7C">
        <w:rPr>
          <w:rFonts w:ascii="Consolas" w:eastAsia="굴림" w:hAnsi="Consolas" w:cs="굴림"/>
          <w:color w:val="000000"/>
          <w:kern w:val="0"/>
          <w:sz w:val="21"/>
          <w:szCs w:val="21"/>
          <w:highlight w:val="cyan"/>
        </w:rPr>
        <w:t xml:space="preserve">  ... </w:t>
      </w:r>
      <w:r w:rsidRPr="00174F7C">
        <w:rPr>
          <w:rFonts w:ascii="Consolas" w:eastAsia="굴림" w:hAnsi="Consolas" w:cs="굴림" w:hint="eastAsia"/>
          <w:color w:val="000000"/>
          <w:kern w:val="0"/>
          <w:sz w:val="21"/>
          <w:szCs w:val="21"/>
          <w:highlight w:val="cyan"/>
        </w:rPr>
        <w:t>생략</w:t>
      </w:r>
      <w:r w:rsidRPr="00174F7C">
        <w:rPr>
          <w:rFonts w:ascii="Consolas" w:eastAsia="굴림" w:hAnsi="Consolas" w:cs="굴림" w:hint="eastAsia"/>
          <w:color w:val="000000"/>
          <w:kern w:val="0"/>
          <w:sz w:val="21"/>
          <w:szCs w:val="21"/>
          <w:highlight w:val="cyan"/>
        </w:rPr>
        <w:t xml:space="preserve"> </w:t>
      </w:r>
      <w:r w:rsidRPr="00174F7C">
        <w:rPr>
          <w:rFonts w:ascii="Consolas" w:eastAsia="굴림" w:hAnsi="Consolas" w:cs="굴림"/>
          <w:color w:val="000000"/>
          <w:kern w:val="0"/>
          <w:sz w:val="21"/>
          <w:szCs w:val="21"/>
          <w:highlight w:val="cyan"/>
        </w:rPr>
        <w:t>...</w:t>
      </w:r>
    </w:p>
    <w:p w14:paraId="6DED3D6C" w14:textId="723A8D81" w:rsidR="00174F7C" w:rsidRPr="00174F7C" w:rsidRDefault="00174F7C" w:rsidP="00174F7C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174F7C">
        <w:rPr>
          <w:rFonts w:ascii="Consolas" w:eastAsia="굴림" w:hAnsi="Consolas" w:cs="굴림"/>
          <w:color w:val="000000"/>
          <w:kern w:val="0"/>
          <w:sz w:val="21"/>
          <w:szCs w:val="21"/>
          <w:highlight w:val="cyan"/>
        </w:rPr>
        <w:t>}</w:t>
      </w:r>
      <w:r w:rsidRPr="00174F7C">
        <w:rPr>
          <w:rFonts w:ascii="Consolas" w:eastAsia="굴림" w:hAnsi="Consolas" w:cs="굴림"/>
          <w:color w:val="000000"/>
          <w:kern w:val="0"/>
          <w:sz w:val="21"/>
          <w:szCs w:val="21"/>
        </w:rPr>
        <w:t>);</w:t>
      </w:r>
    </w:p>
    <w:p w14:paraId="7B6306F2" w14:textId="68D5DE42" w:rsidR="004609CB" w:rsidRDefault="00E21AF1" w:rsidP="00B56832">
      <w:r>
        <w:t>hello</w:t>
      </w:r>
      <w:r w:rsidR="00174F7C">
        <w:t xml:space="preserve">Ref </w:t>
      </w:r>
      <w:r w:rsidR="00174F7C">
        <w:rPr>
          <w:rFonts w:hint="eastAsia"/>
        </w:rPr>
        <w:t>원격 참조</w:t>
      </w:r>
      <w:r w:rsidR="00DC19E0">
        <w:rPr>
          <w:rFonts w:hint="eastAsia"/>
        </w:rPr>
        <w:t xml:space="preserve"> 객체가 참조하는 데이터베이스 항목의 값이 변경되</w:t>
      </w:r>
      <w:r w:rsidR="007B2888">
        <w:rPr>
          <w:rFonts w:hint="eastAsia"/>
        </w:rPr>
        <w:t>자마자</w:t>
      </w:r>
    </w:p>
    <w:p w14:paraId="38C2902E" w14:textId="1CBE49DF" w:rsidR="00267907" w:rsidRDefault="007B2888" w:rsidP="00D37DCE">
      <w:pPr>
        <w:rPr>
          <w:b/>
          <w:bCs/>
        </w:rPr>
      </w:pPr>
      <w:r>
        <w:rPr>
          <w:rFonts w:hint="eastAsia"/>
        </w:rPr>
        <w:t>하늘색으로 칠한 부분의 화살표 함수가 실행된다.</w:t>
      </w:r>
      <w:r w:rsidR="00D37DCE">
        <w:t xml:space="preserve"> </w:t>
      </w:r>
      <w:r w:rsidR="00D37DCE" w:rsidRPr="0021074F">
        <w:rPr>
          <w:b/>
          <w:bCs/>
          <w:highlight w:val="cyan"/>
        </w:rPr>
        <w:t>(</w:t>
      </w:r>
      <w:r w:rsidR="00D37DCE">
        <w:rPr>
          <w:b/>
          <w:bCs/>
          <w:highlight w:val="cyan"/>
        </w:rPr>
        <w:t>snapshot</w:t>
      </w:r>
      <w:r w:rsidR="00D37DCE" w:rsidRPr="0021074F">
        <w:rPr>
          <w:b/>
          <w:bCs/>
          <w:highlight w:val="cyan"/>
        </w:rPr>
        <w:t xml:space="preserve">) =&gt; { ... </w:t>
      </w:r>
      <w:r w:rsidR="00D37DCE" w:rsidRPr="0021074F">
        <w:rPr>
          <w:rFonts w:hint="eastAsia"/>
          <w:b/>
          <w:bCs/>
          <w:highlight w:val="cyan"/>
        </w:rPr>
        <w:t xml:space="preserve">생략 </w:t>
      </w:r>
      <w:r w:rsidR="00D37DCE" w:rsidRPr="0021074F">
        <w:rPr>
          <w:b/>
          <w:bCs/>
          <w:highlight w:val="cyan"/>
        </w:rPr>
        <w:t>... }</w:t>
      </w:r>
    </w:p>
    <w:p w14:paraId="6A1B9464" w14:textId="77777777" w:rsidR="00132454" w:rsidRDefault="00132454" w:rsidP="00D37DCE"/>
    <w:p w14:paraId="4B24B578" w14:textId="50ED3961" w:rsidR="00267907" w:rsidRDefault="00267907" w:rsidP="00D37DCE">
      <w:r>
        <w:rPr>
          <w:rFonts w:hint="eastAsia"/>
        </w:rPr>
        <w:t>화살표 함수</w:t>
      </w:r>
      <w:r w:rsidR="00132454">
        <w:rPr>
          <w:rFonts w:hint="eastAsia"/>
        </w:rPr>
        <w:t>의 파라미터 값은 데이터베이스 항목의 값이다.</w:t>
      </w:r>
    </w:p>
    <w:p w14:paraId="37BF0F29" w14:textId="652BD06F" w:rsidR="00132454" w:rsidRDefault="00132454" w:rsidP="00D37DCE">
      <w:r>
        <w:rPr>
          <w:rFonts w:hint="eastAsia"/>
        </w:rPr>
        <w:t>이 값이</w:t>
      </w:r>
      <w:r>
        <w:t xml:space="preserve"> firebase </w:t>
      </w:r>
      <w:r>
        <w:rPr>
          <w:rFonts w:hint="eastAsia"/>
        </w:rPr>
        <w:t>서버로부터 웹브라우저 창까지 전달된다.</w:t>
      </w:r>
    </w:p>
    <w:p w14:paraId="5BF9A02E" w14:textId="77777777" w:rsidR="00267907" w:rsidRPr="00267907" w:rsidRDefault="00267907" w:rsidP="00D37DCE"/>
    <w:p w14:paraId="3D4B3058" w14:textId="6A7127DF" w:rsidR="007B2888" w:rsidRDefault="00267907" w:rsidP="00B56832">
      <w:r>
        <w:rPr>
          <w:rFonts w:hint="eastAsia"/>
        </w:rPr>
        <w:t>데이터베이스 항목의 값이 변경되지 않더라도,</w:t>
      </w:r>
    </w:p>
    <w:p w14:paraId="12138895" w14:textId="02931E25" w:rsidR="00267907" w:rsidRDefault="00386424" w:rsidP="00B56832">
      <w:r>
        <w:rPr>
          <w:rFonts w:hint="eastAsia"/>
        </w:rPr>
        <w:t>현재 웹페이지가 웹브라우저 창에 로드될 때,</w:t>
      </w:r>
      <w:r>
        <w:t xml:space="preserve"> </w:t>
      </w:r>
      <w:r w:rsidR="00267907">
        <w:rPr>
          <w:rFonts w:hint="eastAsia"/>
        </w:rPr>
        <w:t xml:space="preserve">최초 한 번 이 </w:t>
      </w:r>
      <w:r w:rsidR="00132454">
        <w:rPr>
          <w:rFonts w:hint="eastAsia"/>
        </w:rPr>
        <w:t>화살표 함수가 호출된다.</w:t>
      </w:r>
    </w:p>
    <w:p w14:paraId="71362E43" w14:textId="4699A99D" w:rsidR="00132454" w:rsidRPr="00386424" w:rsidRDefault="00132454" w:rsidP="00B56832"/>
    <w:p w14:paraId="4523A0C3" w14:textId="77777777" w:rsidR="00CF1C0A" w:rsidRDefault="00132454" w:rsidP="00B56832">
      <w:r>
        <w:rPr>
          <w:rFonts w:hint="eastAsia"/>
        </w:rPr>
        <w:t>요약 하자면,</w:t>
      </w:r>
      <w:r>
        <w:t xml:space="preserve"> </w:t>
      </w:r>
    </w:p>
    <w:p w14:paraId="2BB01831" w14:textId="758787E1" w:rsidR="00CF1C0A" w:rsidRDefault="00E21AF1" w:rsidP="00B56832">
      <w:r>
        <w:t>hello</w:t>
      </w:r>
      <w:r w:rsidR="00CF1C0A">
        <w:t xml:space="preserve">Ref </w:t>
      </w:r>
      <w:r w:rsidR="00CF1C0A">
        <w:rPr>
          <w:rFonts w:hint="eastAsia"/>
        </w:rPr>
        <w:t>원격 참조 객체가 참조하는 데이터베이스 항목의 값이</w:t>
      </w:r>
    </w:p>
    <w:p w14:paraId="100CCDD2" w14:textId="730EBBC4" w:rsidR="00132454" w:rsidRDefault="00132454" w:rsidP="00B56832">
      <w:r>
        <w:rPr>
          <w:rFonts w:hint="eastAsia"/>
        </w:rPr>
        <w:t xml:space="preserve">이 화살표 함수의 파라미터 </w:t>
      </w:r>
      <w:r w:rsidR="00B41315">
        <w:rPr>
          <w:rFonts w:hint="eastAsia"/>
        </w:rPr>
        <w:t>값으로 전달된다.</w:t>
      </w:r>
    </w:p>
    <w:p w14:paraId="17463874" w14:textId="74E0025C" w:rsidR="00B41315" w:rsidRDefault="00B41315" w:rsidP="00B56832">
      <w:r>
        <w:rPr>
          <w:rFonts w:hint="eastAsia"/>
        </w:rPr>
        <w:t>이 페이지가 시작되자 마자 한 번 전달되고,</w:t>
      </w:r>
    </w:p>
    <w:p w14:paraId="50C77995" w14:textId="7211CC20" w:rsidR="00B41315" w:rsidRDefault="0000641A" w:rsidP="00B56832">
      <w:r>
        <w:rPr>
          <w:rFonts w:hint="eastAsia"/>
        </w:rPr>
        <w:t>D</w:t>
      </w:r>
      <w:r>
        <w:t>B</w:t>
      </w:r>
      <w:r>
        <w:rPr>
          <w:rFonts w:hint="eastAsia"/>
        </w:rPr>
        <w:t>에서 그 항목의 값이 바뀌자마자 또 전달된다.</w:t>
      </w:r>
    </w:p>
    <w:p w14:paraId="2FD0DC37" w14:textId="0F908C17" w:rsidR="0000641A" w:rsidRDefault="0000641A" w:rsidP="00B56832"/>
    <w:p w14:paraId="56CAAB86" w14:textId="77777777" w:rsidR="00C70593" w:rsidRPr="00C70593" w:rsidRDefault="00C70593" w:rsidP="00C70593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C7059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C70593">
        <w:rPr>
          <w:rFonts w:ascii="Consolas" w:eastAsia="굴림" w:hAnsi="Consolas" w:cs="굴림"/>
          <w:color w:val="001080"/>
          <w:kern w:val="0"/>
          <w:sz w:val="21"/>
          <w:szCs w:val="21"/>
        </w:rPr>
        <w:t>snapshot</w:t>
      </w:r>
      <w:r w:rsidRPr="00C70593">
        <w:rPr>
          <w:rFonts w:ascii="Consolas" w:eastAsia="굴림" w:hAnsi="Consolas" w:cs="굴림"/>
          <w:color w:val="000000"/>
          <w:kern w:val="0"/>
          <w:sz w:val="21"/>
          <w:szCs w:val="21"/>
        </w:rPr>
        <w:t>) </w:t>
      </w:r>
      <w:r w:rsidRPr="00C70593">
        <w:rPr>
          <w:rFonts w:ascii="Consolas" w:eastAsia="굴림" w:hAnsi="Consolas" w:cs="굴림"/>
          <w:color w:val="0000FF"/>
          <w:kern w:val="0"/>
          <w:sz w:val="21"/>
          <w:szCs w:val="21"/>
        </w:rPr>
        <w:t>=&gt;</w:t>
      </w:r>
      <w:r w:rsidRPr="00C70593">
        <w:rPr>
          <w:rFonts w:ascii="Consolas" w:eastAsia="굴림" w:hAnsi="Consolas" w:cs="굴림"/>
          <w:color w:val="000000"/>
          <w:kern w:val="0"/>
          <w:sz w:val="21"/>
          <w:szCs w:val="21"/>
        </w:rPr>
        <w:t> {</w:t>
      </w:r>
    </w:p>
    <w:p w14:paraId="382321C0" w14:textId="4FB5DAA2" w:rsidR="00C70593" w:rsidRPr="00C70593" w:rsidRDefault="00C70593" w:rsidP="00C70593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>
        <w:rPr>
          <w:rFonts w:ascii="Consolas" w:eastAsia="굴림" w:hAnsi="Consolas" w:cs="굴림"/>
          <w:color w:val="0000FF"/>
          <w:kern w:val="0"/>
          <w:sz w:val="21"/>
          <w:szCs w:val="21"/>
        </w:rPr>
        <w:t xml:space="preserve">  </w:t>
      </w:r>
      <w:r w:rsidRPr="00C70593">
        <w:rPr>
          <w:rFonts w:ascii="Consolas" w:eastAsia="굴림" w:hAnsi="Consolas" w:cs="굴림"/>
          <w:color w:val="0000FF"/>
          <w:kern w:val="0"/>
          <w:sz w:val="21"/>
          <w:szCs w:val="21"/>
        </w:rPr>
        <w:t>let</w:t>
      </w:r>
      <w:r w:rsidRPr="00C70593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r w:rsidRPr="00C70593">
        <w:rPr>
          <w:rFonts w:ascii="Consolas" w:eastAsia="굴림" w:hAnsi="Consolas" w:cs="굴림"/>
          <w:color w:val="001080"/>
          <w:kern w:val="0"/>
          <w:sz w:val="21"/>
          <w:szCs w:val="21"/>
        </w:rPr>
        <w:t>hello</w:t>
      </w:r>
      <w:r w:rsidRPr="00C70593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r w:rsidRPr="00C70593">
        <w:rPr>
          <w:rFonts w:ascii="Consolas" w:eastAsia="굴림" w:hAnsi="Consolas" w:cs="굴림"/>
          <w:color w:val="001080"/>
          <w:kern w:val="0"/>
          <w:sz w:val="21"/>
          <w:szCs w:val="21"/>
        </w:rPr>
        <w:t>snapshot</w:t>
      </w:r>
      <w:r w:rsidRPr="00C70593">
        <w:rPr>
          <w:rFonts w:ascii="Consolas" w:eastAsia="굴림" w:hAnsi="Consolas" w:cs="굴림"/>
          <w:color w:val="000000"/>
          <w:kern w:val="0"/>
          <w:sz w:val="21"/>
          <w:szCs w:val="21"/>
        </w:rPr>
        <w:t>.</w:t>
      </w:r>
      <w:r w:rsidRPr="00C70593">
        <w:rPr>
          <w:rFonts w:ascii="Consolas" w:eastAsia="굴림" w:hAnsi="Consolas" w:cs="굴림"/>
          <w:color w:val="795E26"/>
          <w:kern w:val="0"/>
          <w:sz w:val="21"/>
          <w:szCs w:val="21"/>
        </w:rPr>
        <w:t>val</w:t>
      </w:r>
      <w:r w:rsidRPr="00C70593">
        <w:rPr>
          <w:rFonts w:ascii="Consolas" w:eastAsia="굴림" w:hAnsi="Consolas" w:cs="굴림"/>
          <w:color w:val="000000"/>
          <w:kern w:val="0"/>
          <w:sz w:val="21"/>
          <w:szCs w:val="21"/>
        </w:rPr>
        <w:t>();</w:t>
      </w:r>
    </w:p>
    <w:p w14:paraId="36D29612" w14:textId="0E914EB9" w:rsidR="00C70593" w:rsidRPr="00C70593" w:rsidRDefault="00C70593" w:rsidP="00C70593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C70593">
        <w:rPr>
          <w:rFonts w:ascii="Consolas" w:eastAsia="굴림" w:hAnsi="Consolas" w:cs="굴림"/>
          <w:color w:val="000000"/>
          <w:kern w:val="0"/>
          <w:sz w:val="21"/>
          <w:szCs w:val="21"/>
        </w:rPr>
        <w:t>  </w:t>
      </w:r>
      <w:r w:rsidRPr="00C70593">
        <w:rPr>
          <w:rFonts w:ascii="Consolas" w:eastAsia="굴림" w:hAnsi="Consolas" w:cs="굴림"/>
          <w:color w:val="001080"/>
          <w:kern w:val="0"/>
          <w:sz w:val="21"/>
          <w:szCs w:val="21"/>
        </w:rPr>
        <w:t>app</w:t>
      </w:r>
      <w:r w:rsidRPr="00C70593">
        <w:rPr>
          <w:rFonts w:ascii="Consolas" w:eastAsia="굴림" w:hAnsi="Consolas" w:cs="굴림"/>
          <w:color w:val="000000"/>
          <w:kern w:val="0"/>
          <w:sz w:val="21"/>
          <w:szCs w:val="21"/>
        </w:rPr>
        <w:t>.</w:t>
      </w:r>
      <w:r w:rsidRPr="00C70593">
        <w:rPr>
          <w:rFonts w:ascii="Consolas" w:eastAsia="굴림" w:hAnsi="Consolas" w:cs="굴림"/>
          <w:color w:val="001080"/>
          <w:kern w:val="0"/>
          <w:sz w:val="21"/>
          <w:szCs w:val="21"/>
        </w:rPr>
        <w:t>title</w:t>
      </w:r>
      <w:r w:rsidRPr="00C70593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r w:rsidRPr="00C70593">
        <w:rPr>
          <w:rFonts w:ascii="Consolas" w:eastAsia="굴림" w:hAnsi="Consolas" w:cs="굴림"/>
          <w:color w:val="001080"/>
          <w:kern w:val="0"/>
          <w:sz w:val="21"/>
          <w:szCs w:val="21"/>
        </w:rPr>
        <w:t>hello</w:t>
      </w:r>
      <w:r w:rsidRPr="00C70593">
        <w:rPr>
          <w:rFonts w:ascii="Consolas" w:eastAsia="굴림" w:hAnsi="Consolas" w:cs="굴림"/>
          <w:color w:val="000000"/>
          <w:kern w:val="0"/>
          <w:sz w:val="21"/>
          <w:szCs w:val="21"/>
        </w:rPr>
        <w:t>.</w:t>
      </w:r>
      <w:r w:rsidRPr="00C70593">
        <w:rPr>
          <w:rFonts w:ascii="Consolas" w:eastAsia="굴림" w:hAnsi="Consolas" w:cs="굴림"/>
          <w:color w:val="001080"/>
          <w:kern w:val="0"/>
          <w:sz w:val="21"/>
          <w:szCs w:val="21"/>
        </w:rPr>
        <w:t>title</w:t>
      </w:r>
      <w:r w:rsidRPr="00C70593">
        <w:rPr>
          <w:rFonts w:ascii="Consolas" w:eastAsia="굴림" w:hAnsi="Consolas" w:cs="굴림"/>
          <w:color w:val="000000"/>
          <w:kern w:val="0"/>
          <w:sz w:val="21"/>
          <w:szCs w:val="21"/>
        </w:rPr>
        <w:t>;</w:t>
      </w:r>
    </w:p>
    <w:p w14:paraId="47D409C7" w14:textId="7785D6B0" w:rsidR="00C70593" w:rsidRPr="00C70593" w:rsidRDefault="00C70593" w:rsidP="00C70593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C70593">
        <w:rPr>
          <w:rFonts w:ascii="Consolas" w:eastAsia="굴림" w:hAnsi="Consolas" w:cs="굴림"/>
          <w:color w:val="000000"/>
          <w:kern w:val="0"/>
          <w:sz w:val="21"/>
          <w:szCs w:val="21"/>
        </w:rPr>
        <w:t>  </w:t>
      </w:r>
      <w:r w:rsidRPr="00C70593">
        <w:rPr>
          <w:rFonts w:ascii="Consolas" w:eastAsia="굴림" w:hAnsi="Consolas" w:cs="굴림"/>
          <w:color w:val="001080"/>
          <w:kern w:val="0"/>
          <w:sz w:val="21"/>
          <w:szCs w:val="21"/>
        </w:rPr>
        <w:t>app</w:t>
      </w:r>
      <w:r w:rsidRPr="00C70593">
        <w:rPr>
          <w:rFonts w:ascii="Consolas" w:eastAsia="굴림" w:hAnsi="Consolas" w:cs="굴림"/>
          <w:color w:val="000000"/>
          <w:kern w:val="0"/>
          <w:sz w:val="21"/>
          <w:szCs w:val="21"/>
        </w:rPr>
        <w:t>.</w:t>
      </w:r>
      <w:r w:rsidRPr="00C70593">
        <w:rPr>
          <w:rFonts w:ascii="Consolas" w:eastAsia="굴림" w:hAnsi="Consolas" w:cs="굴림"/>
          <w:color w:val="001080"/>
          <w:kern w:val="0"/>
          <w:sz w:val="21"/>
          <w:szCs w:val="21"/>
        </w:rPr>
        <w:t>body</w:t>
      </w:r>
      <w:r w:rsidRPr="00C70593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r w:rsidRPr="00C70593">
        <w:rPr>
          <w:rFonts w:ascii="Consolas" w:eastAsia="굴림" w:hAnsi="Consolas" w:cs="굴림"/>
          <w:color w:val="001080"/>
          <w:kern w:val="0"/>
          <w:sz w:val="21"/>
          <w:szCs w:val="21"/>
        </w:rPr>
        <w:t>hello</w:t>
      </w:r>
      <w:r w:rsidRPr="00C70593">
        <w:rPr>
          <w:rFonts w:ascii="Consolas" w:eastAsia="굴림" w:hAnsi="Consolas" w:cs="굴림"/>
          <w:color w:val="000000"/>
          <w:kern w:val="0"/>
          <w:sz w:val="21"/>
          <w:szCs w:val="21"/>
        </w:rPr>
        <w:t>.</w:t>
      </w:r>
      <w:r w:rsidRPr="00C70593">
        <w:rPr>
          <w:rFonts w:ascii="Consolas" w:eastAsia="굴림" w:hAnsi="Consolas" w:cs="굴림"/>
          <w:color w:val="001080"/>
          <w:kern w:val="0"/>
          <w:sz w:val="21"/>
          <w:szCs w:val="21"/>
        </w:rPr>
        <w:t>body</w:t>
      </w:r>
      <w:r w:rsidRPr="00C70593">
        <w:rPr>
          <w:rFonts w:ascii="Consolas" w:eastAsia="굴림" w:hAnsi="Consolas" w:cs="굴림"/>
          <w:color w:val="000000"/>
          <w:kern w:val="0"/>
          <w:sz w:val="21"/>
          <w:szCs w:val="21"/>
        </w:rPr>
        <w:t>;</w:t>
      </w:r>
    </w:p>
    <w:p w14:paraId="2C87FDF2" w14:textId="1D970C29" w:rsidR="00C70593" w:rsidRDefault="00C70593" w:rsidP="00C70593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C70593">
        <w:rPr>
          <w:rFonts w:ascii="Consolas" w:eastAsia="굴림" w:hAnsi="Consolas" w:cs="굴림"/>
          <w:color w:val="000000"/>
          <w:kern w:val="0"/>
          <w:sz w:val="21"/>
          <w:szCs w:val="21"/>
        </w:rPr>
        <w:t>}</w:t>
      </w:r>
    </w:p>
    <w:p w14:paraId="46BA4707" w14:textId="7343B1FB" w:rsidR="00C70593" w:rsidRDefault="00C70593" w:rsidP="00C70593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42ADDB99" w14:textId="5E86198C" w:rsidR="007F393D" w:rsidRDefault="007F393D" w:rsidP="007F393D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C70593">
        <w:rPr>
          <w:rFonts w:ascii="Consolas" w:eastAsia="굴림" w:hAnsi="Consolas" w:cs="굴림"/>
          <w:color w:val="0000FF"/>
          <w:kern w:val="0"/>
          <w:sz w:val="21"/>
          <w:szCs w:val="21"/>
        </w:rPr>
        <w:t>let</w:t>
      </w:r>
      <w:r w:rsidRPr="00C70593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r w:rsidRPr="00C70593">
        <w:rPr>
          <w:rFonts w:ascii="Consolas" w:eastAsia="굴림" w:hAnsi="Consolas" w:cs="굴림"/>
          <w:color w:val="001080"/>
          <w:kern w:val="0"/>
          <w:sz w:val="21"/>
          <w:szCs w:val="21"/>
        </w:rPr>
        <w:t>hello</w:t>
      </w:r>
      <w:r w:rsidRPr="00C70593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r w:rsidRPr="00C70593">
        <w:rPr>
          <w:rFonts w:ascii="Consolas" w:eastAsia="굴림" w:hAnsi="Consolas" w:cs="굴림"/>
          <w:color w:val="001080"/>
          <w:kern w:val="0"/>
          <w:sz w:val="21"/>
          <w:szCs w:val="21"/>
        </w:rPr>
        <w:t>snapshot</w:t>
      </w:r>
      <w:r w:rsidRPr="00C70593">
        <w:rPr>
          <w:rFonts w:ascii="Consolas" w:eastAsia="굴림" w:hAnsi="Consolas" w:cs="굴림"/>
          <w:color w:val="000000"/>
          <w:kern w:val="0"/>
          <w:sz w:val="21"/>
          <w:szCs w:val="21"/>
        </w:rPr>
        <w:t>.</w:t>
      </w:r>
      <w:r w:rsidRPr="00C70593">
        <w:rPr>
          <w:rFonts w:ascii="Consolas" w:eastAsia="굴림" w:hAnsi="Consolas" w:cs="굴림"/>
          <w:color w:val="795E26"/>
          <w:kern w:val="0"/>
          <w:sz w:val="21"/>
          <w:szCs w:val="21"/>
        </w:rPr>
        <w:t>val</w:t>
      </w:r>
      <w:r w:rsidRPr="00C70593">
        <w:rPr>
          <w:rFonts w:ascii="Consolas" w:eastAsia="굴림" w:hAnsi="Consolas" w:cs="굴림"/>
          <w:color w:val="000000"/>
          <w:kern w:val="0"/>
          <w:sz w:val="21"/>
          <w:szCs w:val="21"/>
        </w:rPr>
        <w:t>();</w:t>
      </w:r>
    </w:p>
    <w:p w14:paraId="598EEE31" w14:textId="1C4AA6B5" w:rsidR="007F393D" w:rsidRDefault="007F393D" w:rsidP="007F393D">
      <w:pPr>
        <w:widowControl/>
        <w:shd w:val="clear" w:color="auto" w:fill="FFFFFF"/>
        <w:wordWrap/>
        <w:autoSpaceDE/>
        <w:autoSpaceDN/>
        <w:spacing w:line="285" w:lineRule="atLeast"/>
        <w:jc w:val="left"/>
      </w:pPr>
      <w:r>
        <w:rPr>
          <w:rFonts w:hint="eastAsia"/>
        </w:rPr>
        <w:t xml:space="preserve">전달된 </w:t>
      </w:r>
      <w:r w:rsidRPr="007F393D">
        <w:rPr>
          <w:rFonts w:hint="eastAsia"/>
        </w:rPr>
        <w:t>D</w:t>
      </w:r>
      <w:r w:rsidRPr="007F393D">
        <w:t>B</w:t>
      </w:r>
      <w:r>
        <w:t xml:space="preserve"> </w:t>
      </w:r>
      <w:r>
        <w:rPr>
          <w:rFonts w:hint="eastAsia"/>
        </w:rPr>
        <w:t xml:space="preserve">항목의 값을 꺼내서 </w:t>
      </w:r>
      <w:r>
        <w:t xml:space="preserve">hello </w:t>
      </w:r>
      <w:r>
        <w:rPr>
          <w:rFonts w:hint="eastAsia"/>
        </w:rPr>
        <w:t>지역 변수에 대입한다.</w:t>
      </w:r>
    </w:p>
    <w:p w14:paraId="4DA82D45" w14:textId="766A6C45" w:rsidR="007F393D" w:rsidRDefault="007F393D" w:rsidP="007F393D">
      <w:pPr>
        <w:widowControl/>
        <w:shd w:val="clear" w:color="auto" w:fill="FFFFFF"/>
        <w:wordWrap/>
        <w:autoSpaceDE/>
        <w:autoSpaceDN/>
        <w:spacing w:line="285" w:lineRule="atLeast"/>
        <w:jc w:val="left"/>
      </w:pPr>
    </w:p>
    <w:p w14:paraId="0479F024" w14:textId="76DD0DD8" w:rsidR="007F393D" w:rsidRDefault="007F393D" w:rsidP="007F393D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C70593">
        <w:rPr>
          <w:rFonts w:ascii="Consolas" w:eastAsia="굴림" w:hAnsi="Consolas" w:cs="굴림"/>
          <w:color w:val="001080"/>
          <w:kern w:val="0"/>
          <w:sz w:val="21"/>
          <w:szCs w:val="21"/>
        </w:rPr>
        <w:t>app</w:t>
      </w:r>
      <w:r w:rsidRPr="00C70593">
        <w:rPr>
          <w:rFonts w:ascii="Consolas" w:eastAsia="굴림" w:hAnsi="Consolas" w:cs="굴림"/>
          <w:color w:val="000000"/>
          <w:kern w:val="0"/>
          <w:sz w:val="21"/>
          <w:szCs w:val="21"/>
        </w:rPr>
        <w:t>.</w:t>
      </w:r>
      <w:r w:rsidRPr="00C70593">
        <w:rPr>
          <w:rFonts w:ascii="Consolas" w:eastAsia="굴림" w:hAnsi="Consolas" w:cs="굴림"/>
          <w:color w:val="001080"/>
          <w:kern w:val="0"/>
          <w:sz w:val="21"/>
          <w:szCs w:val="21"/>
        </w:rPr>
        <w:t>title</w:t>
      </w:r>
      <w:r w:rsidRPr="00C70593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r w:rsidRPr="00C70593">
        <w:rPr>
          <w:rFonts w:ascii="Consolas" w:eastAsia="굴림" w:hAnsi="Consolas" w:cs="굴림"/>
          <w:color w:val="001080"/>
          <w:kern w:val="0"/>
          <w:sz w:val="21"/>
          <w:szCs w:val="21"/>
        </w:rPr>
        <w:t>hello</w:t>
      </w:r>
      <w:r w:rsidRPr="00C70593">
        <w:rPr>
          <w:rFonts w:ascii="Consolas" w:eastAsia="굴림" w:hAnsi="Consolas" w:cs="굴림"/>
          <w:color w:val="000000"/>
          <w:kern w:val="0"/>
          <w:sz w:val="21"/>
          <w:szCs w:val="21"/>
        </w:rPr>
        <w:t>.</w:t>
      </w:r>
      <w:r w:rsidRPr="00C70593">
        <w:rPr>
          <w:rFonts w:ascii="Consolas" w:eastAsia="굴림" w:hAnsi="Consolas" w:cs="굴림"/>
          <w:color w:val="001080"/>
          <w:kern w:val="0"/>
          <w:sz w:val="21"/>
          <w:szCs w:val="21"/>
        </w:rPr>
        <w:t>title</w:t>
      </w:r>
      <w:r w:rsidRPr="00C70593">
        <w:rPr>
          <w:rFonts w:ascii="Consolas" w:eastAsia="굴림" w:hAnsi="Consolas" w:cs="굴림"/>
          <w:color w:val="000000"/>
          <w:kern w:val="0"/>
          <w:sz w:val="21"/>
          <w:szCs w:val="21"/>
        </w:rPr>
        <w:t>;</w:t>
      </w:r>
    </w:p>
    <w:p w14:paraId="196905C4" w14:textId="0CF2989F" w:rsidR="007F393D" w:rsidRDefault="007F393D" w:rsidP="007F393D">
      <w:pPr>
        <w:widowControl/>
        <w:shd w:val="clear" w:color="auto" w:fill="FFFFFF"/>
        <w:wordWrap/>
        <w:autoSpaceDE/>
        <w:autoSpaceDN/>
        <w:spacing w:line="285" w:lineRule="atLeast"/>
        <w:jc w:val="left"/>
      </w:pPr>
      <w:r w:rsidRPr="007F393D">
        <w:t>전달된</w:t>
      </w:r>
      <w:r w:rsidRPr="007F393D">
        <w:rPr>
          <w:rFonts w:hint="eastAsia"/>
        </w:rPr>
        <w:t xml:space="preserve"> </w:t>
      </w:r>
      <w:r w:rsidRPr="007F393D">
        <w:t xml:space="preserve">DB </w:t>
      </w:r>
      <w:r>
        <w:rPr>
          <w:rFonts w:hint="eastAsia"/>
        </w:rPr>
        <w:t xml:space="preserve">항목의 </w:t>
      </w:r>
      <w:r>
        <w:t xml:space="preserve">title </w:t>
      </w:r>
      <w:r>
        <w:rPr>
          <w:rFonts w:hint="eastAsia"/>
        </w:rPr>
        <w:t>속성의 값을,</w:t>
      </w:r>
      <w:r>
        <w:t xml:space="preserve"> </w:t>
      </w:r>
      <w:r w:rsidR="00CA689A">
        <w:rPr>
          <w:rFonts w:hint="eastAsia"/>
        </w:rPr>
        <w:t xml:space="preserve">앱의 </w:t>
      </w:r>
      <w:r w:rsidR="00CA689A">
        <w:t xml:space="preserve">title </w:t>
      </w:r>
      <w:r w:rsidR="00CA689A">
        <w:rPr>
          <w:rFonts w:hint="eastAsia"/>
        </w:rPr>
        <w:t>속성에 대입한다.</w:t>
      </w:r>
    </w:p>
    <w:p w14:paraId="51D5C7DA" w14:textId="0828B977" w:rsidR="00514D2A" w:rsidRPr="00514D2A" w:rsidRDefault="00514D2A" w:rsidP="007F393D">
      <w:pPr>
        <w:widowControl/>
        <w:shd w:val="clear" w:color="auto" w:fill="FFFFFF"/>
        <w:wordWrap/>
        <w:autoSpaceDE/>
        <w:autoSpaceDN/>
        <w:spacing w:line="285" w:lineRule="atLeast"/>
        <w:jc w:val="left"/>
      </w:pPr>
      <w:r>
        <w:rPr>
          <w:rFonts w:hint="eastAsia"/>
        </w:rPr>
        <w:t>t</w:t>
      </w:r>
      <w:r>
        <w:t xml:space="preserve">itle </w:t>
      </w:r>
      <w:r>
        <w:rPr>
          <w:rFonts w:hint="eastAsia"/>
        </w:rPr>
        <w:t>속성 값이 바뀌면</w:t>
      </w:r>
      <w:r w:rsidR="00094F21">
        <w:t xml:space="preserve">, </w:t>
      </w:r>
      <w:r w:rsidR="00094F21">
        <w:rPr>
          <w:rFonts w:hint="eastAsia"/>
        </w:rPr>
        <w:t xml:space="preserve">그 값이 </w:t>
      </w:r>
      <w:r>
        <w:t xml:space="preserve">{{ title }} </w:t>
      </w:r>
      <w:r>
        <w:rPr>
          <w:rFonts w:hint="eastAsia"/>
        </w:rPr>
        <w:t>부분</w:t>
      </w:r>
      <w:r w:rsidR="00094F21">
        <w:rPr>
          <w:rFonts w:hint="eastAsia"/>
        </w:rPr>
        <w:t>에 즉시 다시 출력된다.</w:t>
      </w:r>
    </w:p>
    <w:p w14:paraId="36A04785" w14:textId="77777777" w:rsidR="007F393D" w:rsidRPr="00C70593" w:rsidRDefault="007F393D" w:rsidP="007F393D">
      <w:pPr>
        <w:widowControl/>
        <w:shd w:val="clear" w:color="auto" w:fill="FFFFFF"/>
        <w:wordWrap/>
        <w:autoSpaceDE/>
        <w:autoSpaceDN/>
        <w:spacing w:line="285" w:lineRule="atLeast"/>
        <w:jc w:val="left"/>
      </w:pPr>
    </w:p>
    <w:p w14:paraId="54FE42B5" w14:textId="746F672F" w:rsidR="007F393D" w:rsidRPr="00C70593" w:rsidRDefault="007F393D" w:rsidP="007F393D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C70593">
        <w:rPr>
          <w:rFonts w:ascii="Consolas" w:eastAsia="굴림" w:hAnsi="Consolas" w:cs="굴림"/>
          <w:color w:val="001080"/>
          <w:kern w:val="0"/>
          <w:sz w:val="21"/>
          <w:szCs w:val="21"/>
        </w:rPr>
        <w:t>app</w:t>
      </w:r>
      <w:r w:rsidRPr="00C70593">
        <w:rPr>
          <w:rFonts w:ascii="Consolas" w:eastAsia="굴림" w:hAnsi="Consolas" w:cs="굴림"/>
          <w:color w:val="000000"/>
          <w:kern w:val="0"/>
          <w:sz w:val="21"/>
          <w:szCs w:val="21"/>
        </w:rPr>
        <w:t>.</w:t>
      </w:r>
      <w:r w:rsidRPr="00C70593">
        <w:rPr>
          <w:rFonts w:ascii="Consolas" w:eastAsia="굴림" w:hAnsi="Consolas" w:cs="굴림"/>
          <w:color w:val="001080"/>
          <w:kern w:val="0"/>
          <w:sz w:val="21"/>
          <w:szCs w:val="21"/>
        </w:rPr>
        <w:t>body</w:t>
      </w:r>
      <w:r w:rsidRPr="00C70593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r w:rsidRPr="00C70593">
        <w:rPr>
          <w:rFonts w:ascii="Consolas" w:eastAsia="굴림" w:hAnsi="Consolas" w:cs="굴림"/>
          <w:color w:val="001080"/>
          <w:kern w:val="0"/>
          <w:sz w:val="21"/>
          <w:szCs w:val="21"/>
        </w:rPr>
        <w:t>hello</w:t>
      </w:r>
      <w:r w:rsidRPr="00C70593">
        <w:rPr>
          <w:rFonts w:ascii="Consolas" w:eastAsia="굴림" w:hAnsi="Consolas" w:cs="굴림"/>
          <w:color w:val="000000"/>
          <w:kern w:val="0"/>
          <w:sz w:val="21"/>
          <w:szCs w:val="21"/>
        </w:rPr>
        <w:t>.</w:t>
      </w:r>
      <w:r w:rsidRPr="00C70593">
        <w:rPr>
          <w:rFonts w:ascii="Consolas" w:eastAsia="굴림" w:hAnsi="Consolas" w:cs="굴림"/>
          <w:color w:val="001080"/>
          <w:kern w:val="0"/>
          <w:sz w:val="21"/>
          <w:szCs w:val="21"/>
        </w:rPr>
        <w:t>body</w:t>
      </w:r>
      <w:r w:rsidRPr="00C70593">
        <w:rPr>
          <w:rFonts w:ascii="Consolas" w:eastAsia="굴림" w:hAnsi="Consolas" w:cs="굴림"/>
          <w:color w:val="000000"/>
          <w:kern w:val="0"/>
          <w:sz w:val="21"/>
          <w:szCs w:val="21"/>
        </w:rPr>
        <w:t>;</w:t>
      </w:r>
    </w:p>
    <w:p w14:paraId="7C717E7E" w14:textId="51CA5667" w:rsidR="00094F21" w:rsidRDefault="00094F21" w:rsidP="00094F21">
      <w:pPr>
        <w:widowControl/>
        <w:shd w:val="clear" w:color="auto" w:fill="FFFFFF"/>
        <w:wordWrap/>
        <w:autoSpaceDE/>
        <w:autoSpaceDN/>
        <w:spacing w:line="285" w:lineRule="atLeast"/>
        <w:jc w:val="left"/>
      </w:pPr>
      <w:r w:rsidRPr="007F393D">
        <w:t>전달된</w:t>
      </w:r>
      <w:r w:rsidRPr="007F393D">
        <w:rPr>
          <w:rFonts w:hint="eastAsia"/>
        </w:rPr>
        <w:t xml:space="preserve"> </w:t>
      </w:r>
      <w:r w:rsidRPr="007F393D">
        <w:t xml:space="preserve">DB </w:t>
      </w:r>
      <w:r>
        <w:rPr>
          <w:rFonts w:hint="eastAsia"/>
        </w:rPr>
        <w:t xml:space="preserve">항목의 </w:t>
      </w:r>
      <w:r>
        <w:t xml:space="preserve">body </w:t>
      </w:r>
      <w:r>
        <w:rPr>
          <w:rFonts w:hint="eastAsia"/>
        </w:rPr>
        <w:t>속성의 값을,</w:t>
      </w:r>
      <w:r>
        <w:t xml:space="preserve"> </w:t>
      </w:r>
      <w:r>
        <w:rPr>
          <w:rFonts w:hint="eastAsia"/>
        </w:rPr>
        <w:t>앱의b</w:t>
      </w:r>
      <w:r>
        <w:t xml:space="preserve">ody </w:t>
      </w:r>
      <w:r>
        <w:rPr>
          <w:rFonts w:hint="eastAsia"/>
        </w:rPr>
        <w:t>속성에 대입한다.</w:t>
      </w:r>
    </w:p>
    <w:p w14:paraId="290E9266" w14:textId="608119C5" w:rsidR="00094F21" w:rsidRPr="00514D2A" w:rsidRDefault="00094F21" w:rsidP="00094F21">
      <w:pPr>
        <w:widowControl/>
        <w:shd w:val="clear" w:color="auto" w:fill="FFFFFF"/>
        <w:wordWrap/>
        <w:autoSpaceDE/>
        <w:autoSpaceDN/>
        <w:spacing w:line="285" w:lineRule="atLeast"/>
        <w:jc w:val="left"/>
      </w:pPr>
      <w:r>
        <w:t xml:space="preserve">body </w:t>
      </w:r>
      <w:r>
        <w:rPr>
          <w:rFonts w:hint="eastAsia"/>
        </w:rPr>
        <w:t>속성 값이 바뀌면</w:t>
      </w:r>
      <w:r>
        <w:t xml:space="preserve">, </w:t>
      </w:r>
      <w:r>
        <w:rPr>
          <w:rFonts w:hint="eastAsia"/>
        </w:rPr>
        <w:t xml:space="preserve">그 값이 </w:t>
      </w:r>
      <w:r>
        <w:t xml:space="preserve">{{ body }} </w:t>
      </w:r>
      <w:r>
        <w:rPr>
          <w:rFonts w:hint="eastAsia"/>
        </w:rPr>
        <w:t>부분에 즉시 다시 출력된다.</w:t>
      </w:r>
    </w:p>
    <w:p w14:paraId="070FCD3E" w14:textId="39520B59" w:rsidR="00C70593" w:rsidRPr="00094F21" w:rsidRDefault="00C70593" w:rsidP="00C70593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4EFD6E62" w14:textId="77777777" w:rsidR="007B2888" w:rsidRDefault="007B2888" w:rsidP="00B56832"/>
    <w:p w14:paraId="76C38C28" w14:textId="77777777" w:rsidR="008003AA" w:rsidRPr="008003AA" w:rsidRDefault="008003AA" w:rsidP="00B56832"/>
    <w:p w14:paraId="40CDDD75" w14:textId="77777777" w:rsidR="008003AA" w:rsidRPr="00B56832" w:rsidRDefault="008003AA" w:rsidP="00B56832"/>
    <w:p w14:paraId="2EF1DF3E" w14:textId="0B2A1716" w:rsidR="00B56832" w:rsidRDefault="00B56832" w:rsidP="00B56832"/>
    <w:p w14:paraId="68C45F7C" w14:textId="5090169A" w:rsidR="002920F7" w:rsidRDefault="002920F7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4C6FB51B" w14:textId="68B9714A" w:rsidR="00411415" w:rsidRDefault="00411415" w:rsidP="00411415">
      <w:pPr>
        <w:pStyle w:val="Heading2"/>
      </w:pPr>
      <w:bookmarkStart w:id="19" w:name="_Toc37683203"/>
      <w:r>
        <w:rPr>
          <w:rFonts w:hint="eastAsia"/>
        </w:rPr>
        <w:lastRenderedPageBreak/>
        <w:t>실행</w:t>
      </w:r>
      <w:bookmarkEnd w:id="19"/>
    </w:p>
    <w:p w14:paraId="72CC0501" w14:textId="3189B8FB" w:rsidR="002E0322" w:rsidRDefault="002E0322" w:rsidP="002E0322">
      <w:r>
        <w:rPr>
          <w:rFonts w:hint="eastAsia"/>
        </w:rPr>
        <w:t>f</w:t>
      </w:r>
      <w:r>
        <w:t xml:space="preserve">irebase hosting </w:t>
      </w:r>
      <w:r>
        <w:rPr>
          <w:rFonts w:hint="eastAsia"/>
        </w:rPr>
        <w:t>l</w:t>
      </w:r>
      <w:r>
        <w:t>ocal server</w:t>
      </w:r>
      <w:r>
        <w:rPr>
          <w:rFonts w:hint="eastAsia"/>
        </w:rPr>
        <w:t>를 재시작할 필요 없다.</w:t>
      </w:r>
    </w:p>
    <w:p w14:paraId="0B8A333A" w14:textId="3E52EC3E" w:rsidR="002E0322" w:rsidRDefault="002E0322" w:rsidP="002E0322">
      <w:r>
        <w:rPr>
          <w:rFonts w:hint="eastAsia"/>
        </w:rPr>
        <w:t>수정되거나 추가된 파일이 즉시 반영된다.</w:t>
      </w:r>
    </w:p>
    <w:p w14:paraId="2D3C0657" w14:textId="77777777" w:rsidR="002E0322" w:rsidRPr="002E0322" w:rsidRDefault="002E0322" w:rsidP="002E0322"/>
    <w:p w14:paraId="42BFE3C4" w14:textId="63158A83" w:rsidR="002920F7" w:rsidRDefault="002920F7" w:rsidP="00B56832">
      <w:r>
        <w:rPr>
          <w:rFonts w:hint="eastAsia"/>
        </w:rPr>
        <w:t xml:space="preserve">웹브라우저 창에서 다음 </w:t>
      </w:r>
      <w:r>
        <w:t>URL</w:t>
      </w:r>
      <w:r>
        <w:rPr>
          <w:rFonts w:hint="eastAsia"/>
        </w:rPr>
        <w:t>을 실행하자.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920F7" w14:paraId="647E3E4C" w14:textId="77777777" w:rsidTr="002920F7">
        <w:tc>
          <w:tcPr>
            <w:tcW w:w="10456" w:type="dxa"/>
          </w:tcPr>
          <w:p w14:paraId="71EB21D8" w14:textId="6367207A" w:rsidR="002920F7" w:rsidRDefault="00E50ACC" w:rsidP="00B56832">
            <w:hyperlink r:id="rId55" w:history="1">
              <w:r w:rsidR="00A63FCA" w:rsidRPr="00A63FCA">
                <w:rPr>
                  <w:color w:val="0000FF"/>
                  <w:u w:val="single"/>
                </w:rPr>
                <w:t>http://localhost:5000/hello2.html</w:t>
              </w:r>
            </w:hyperlink>
          </w:p>
        </w:tc>
      </w:tr>
    </w:tbl>
    <w:p w14:paraId="3421FF3B" w14:textId="0FB43B16" w:rsidR="002920F7" w:rsidRDefault="002920F7" w:rsidP="00B56832"/>
    <w:p w14:paraId="104B74B1" w14:textId="39C85888" w:rsidR="00411415" w:rsidRDefault="00411415" w:rsidP="00B56832"/>
    <w:p w14:paraId="55F93604" w14:textId="289BC775" w:rsidR="00411415" w:rsidRDefault="00411415" w:rsidP="00B56832">
      <w:r>
        <w:rPr>
          <w:noProof/>
        </w:rPr>
        <w:drawing>
          <wp:inline distT="0" distB="0" distL="0" distR="0" wp14:anchorId="7B3FA03A" wp14:editId="372FB57C">
            <wp:extent cx="3401612" cy="2351314"/>
            <wp:effectExtent l="0" t="0" r="889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33853" cy="23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B321" w14:textId="266DC714" w:rsidR="00A63FCA" w:rsidRDefault="00A63FCA" w:rsidP="00B56832"/>
    <w:p w14:paraId="79EB9F93" w14:textId="1F666DDD" w:rsidR="00B83E9B" w:rsidRPr="00AF14EA" w:rsidRDefault="00B83E9B" w:rsidP="00B83E9B">
      <w:pPr>
        <w:widowControl/>
        <w:shd w:val="clear" w:color="auto" w:fill="FFFFFF"/>
        <w:wordWrap/>
        <w:autoSpaceDE/>
        <w:autoSpaceDN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AF14EA">
        <w:rPr>
          <w:rFonts w:ascii="Consolas" w:eastAsia="굴림" w:hAnsi="Consolas" w:cs="굴림"/>
          <w:color w:val="001080"/>
          <w:kern w:val="0"/>
          <w:sz w:val="21"/>
          <w:szCs w:val="21"/>
        </w:rPr>
        <w:t>data:</w:t>
      </w:r>
      <w:r w:rsidRPr="00AF14EA">
        <w:rPr>
          <w:rFonts w:ascii="Consolas" w:eastAsia="굴림" w:hAnsi="Consolas" w:cs="굴림"/>
          <w:color w:val="000000"/>
          <w:kern w:val="0"/>
          <w:sz w:val="21"/>
          <w:szCs w:val="21"/>
        </w:rPr>
        <w:t> {</w:t>
      </w:r>
    </w:p>
    <w:p w14:paraId="5F55BEFD" w14:textId="525656DF" w:rsidR="00B83E9B" w:rsidRPr="00AF14EA" w:rsidRDefault="00B83E9B" w:rsidP="00B83E9B">
      <w:pPr>
        <w:widowControl/>
        <w:shd w:val="clear" w:color="auto" w:fill="FFFFFF"/>
        <w:wordWrap/>
        <w:autoSpaceDE/>
        <w:autoSpaceDN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>
        <w:rPr>
          <w:rFonts w:ascii="Consolas" w:eastAsia="굴림" w:hAnsi="Consolas" w:cs="굴림"/>
          <w:color w:val="000000"/>
          <w:kern w:val="0"/>
          <w:sz w:val="21"/>
          <w:szCs w:val="21"/>
        </w:rPr>
        <w:t xml:space="preserve">  </w:t>
      </w:r>
      <w:r w:rsidRPr="00AF14EA">
        <w:rPr>
          <w:rFonts w:ascii="Consolas" w:eastAsia="굴림" w:hAnsi="Consolas" w:cs="굴림"/>
          <w:color w:val="001080"/>
          <w:kern w:val="0"/>
          <w:sz w:val="21"/>
          <w:szCs w:val="21"/>
        </w:rPr>
        <w:t>title:</w:t>
      </w:r>
      <w:r w:rsidRPr="00AF14EA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r w:rsidRPr="00AF14EA">
        <w:rPr>
          <w:rFonts w:ascii="Consolas" w:eastAsia="굴림" w:hAnsi="Consolas" w:cs="굴림"/>
          <w:color w:val="A31515"/>
          <w:kern w:val="0"/>
          <w:sz w:val="21"/>
          <w:szCs w:val="21"/>
        </w:rPr>
        <w:t>'hello world'</w:t>
      </w:r>
      <w:r w:rsidRPr="00AF14EA">
        <w:rPr>
          <w:rFonts w:ascii="Consolas" w:eastAsia="굴림" w:hAnsi="Consolas" w:cs="굴림"/>
          <w:color w:val="000000"/>
          <w:kern w:val="0"/>
          <w:sz w:val="21"/>
          <w:szCs w:val="21"/>
        </w:rPr>
        <w:t>,</w:t>
      </w:r>
    </w:p>
    <w:p w14:paraId="778CE206" w14:textId="554F82A0" w:rsidR="00B83E9B" w:rsidRPr="00AF14EA" w:rsidRDefault="00B83E9B" w:rsidP="00B83E9B">
      <w:pPr>
        <w:widowControl/>
        <w:shd w:val="clear" w:color="auto" w:fill="FFFFFF"/>
        <w:wordWrap/>
        <w:autoSpaceDE/>
        <w:autoSpaceDN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AF14EA">
        <w:rPr>
          <w:rFonts w:ascii="Consolas" w:eastAsia="굴림" w:hAnsi="Consolas" w:cs="굴림"/>
          <w:color w:val="000000"/>
          <w:kern w:val="0"/>
          <w:sz w:val="21"/>
          <w:szCs w:val="21"/>
        </w:rPr>
        <w:t>  </w:t>
      </w:r>
      <w:r w:rsidRPr="00AF14EA">
        <w:rPr>
          <w:rFonts w:ascii="Consolas" w:eastAsia="굴림" w:hAnsi="Consolas" w:cs="굴림"/>
          <w:color w:val="001080"/>
          <w:kern w:val="0"/>
          <w:sz w:val="21"/>
          <w:szCs w:val="21"/>
        </w:rPr>
        <w:t>body:</w:t>
      </w:r>
      <w:r w:rsidRPr="00AF14EA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r w:rsidRPr="00AF14EA">
        <w:rPr>
          <w:rFonts w:ascii="Consolas" w:eastAsia="굴림" w:hAnsi="Consolas" w:cs="굴림"/>
          <w:color w:val="A31515"/>
          <w:kern w:val="0"/>
          <w:sz w:val="21"/>
          <w:szCs w:val="21"/>
        </w:rPr>
        <w:t>'good morning'</w:t>
      </w:r>
    </w:p>
    <w:p w14:paraId="72C7F284" w14:textId="66531741" w:rsidR="00B83E9B" w:rsidRDefault="00B83E9B" w:rsidP="00B83E9B">
      <w:pPr>
        <w:widowControl/>
        <w:shd w:val="clear" w:color="auto" w:fill="FFFFFF"/>
        <w:wordWrap/>
        <w:autoSpaceDE/>
        <w:autoSpaceDN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AF14EA">
        <w:rPr>
          <w:rFonts w:ascii="Consolas" w:eastAsia="굴림" w:hAnsi="Consolas" w:cs="굴림"/>
          <w:color w:val="000000"/>
          <w:kern w:val="0"/>
          <w:sz w:val="21"/>
          <w:szCs w:val="21"/>
        </w:rPr>
        <w:t>}</w:t>
      </w:r>
    </w:p>
    <w:p w14:paraId="1CAFFE5E" w14:textId="7B4AA5E5" w:rsidR="00B83E9B" w:rsidRPr="00AF14EA" w:rsidRDefault="00B83E9B" w:rsidP="00B83E9B">
      <w:pPr>
        <w:widowControl/>
        <w:shd w:val="clear" w:color="auto" w:fill="FFFFFF"/>
        <w:wordWrap/>
        <w:autoSpaceDE/>
        <w:autoSpaceDN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최초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000000"/>
          <w:kern w:val="0"/>
          <w:sz w:val="21"/>
          <w:szCs w:val="21"/>
        </w:rPr>
        <w:t xml:space="preserve">title 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속성과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000000"/>
          <w:kern w:val="0"/>
          <w:sz w:val="21"/>
          <w:szCs w:val="21"/>
        </w:rPr>
        <w:t xml:space="preserve">body 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속성의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값은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위와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같다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.</w:t>
      </w:r>
    </w:p>
    <w:p w14:paraId="1CCFA1D9" w14:textId="20DD93B7" w:rsidR="00F54953" w:rsidRDefault="00F54953" w:rsidP="00B56832">
      <w:r>
        <w:rPr>
          <w:rFonts w:hint="eastAsia"/>
        </w:rPr>
        <w:t>따라서</w:t>
      </w:r>
      <w:r>
        <w:t xml:space="preserve"> </w:t>
      </w:r>
      <w:r>
        <w:rPr>
          <w:rFonts w:hint="eastAsia"/>
        </w:rPr>
        <w:t>위 페이지가 실행되었을 때,</w:t>
      </w:r>
      <w:r>
        <w:t xml:space="preserve"> </w:t>
      </w:r>
      <w:r>
        <w:rPr>
          <w:rFonts w:hint="eastAsia"/>
        </w:rPr>
        <w:t>위 값이 화면에 출력된다.</w:t>
      </w:r>
    </w:p>
    <w:p w14:paraId="39D54600" w14:textId="7C429B1C" w:rsidR="00967AD4" w:rsidRDefault="00967AD4" w:rsidP="00B56832"/>
    <w:p w14:paraId="2245789C" w14:textId="5E30C0D4" w:rsidR="003F1457" w:rsidRDefault="003F1457" w:rsidP="00B56832"/>
    <w:p w14:paraId="4B67EE88" w14:textId="77777777" w:rsidR="003F1457" w:rsidRPr="00C70593" w:rsidRDefault="003F1457" w:rsidP="003F1457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>
        <w:rPr>
          <w:rFonts w:ascii="Consolas" w:eastAsia="굴림" w:hAnsi="Consolas" w:cs="굴림"/>
          <w:color w:val="0000FF"/>
          <w:kern w:val="0"/>
          <w:sz w:val="21"/>
          <w:szCs w:val="21"/>
        </w:rPr>
        <w:t xml:space="preserve">  </w:t>
      </w:r>
      <w:r w:rsidRPr="00C70593">
        <w:rPr>
          <w:rFonts w:ascii="Consolas" w:eastAsia="굴림" w:hAnsi="Consolas" w:cs="굴림"/>
          <w:color w:val="0000FF"/>
          <w:kern w:val="0"/>
          <w:sz w:val="21"/>
          <w:szCs w:val="21"/>
        </w:rPr>
        <w:t>let</w:t>
      </w:r>
      <w:r w:rsidRPr="00C70593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r w:rsidRPr="00C70593">
        <w:rPr>
          <w:rFonts w:ascii="Consolas" w:eastAsia="굴림" w:hAnsi="Consolas" w:cs="굴림"/>
          <w:color w:val="001080"/>
          <w:kern w:val="0"/>
          <w:sz w:val="21"/>
          <w:szCs w:val="21"/>
        </w:rPr>
        <w:t>hello</w:t>
      </w:r>
      <w:r w:rsidRPr="00C70593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r w:rsidRPr="00C70593">
        <w:rPr>
          <w:rFonts w:ascii="Consolas" w:eastAsia="굴림" w:hAnsi="Consolas" w:cs="굴림"/>
          <w:color w:val="001080"/>
          <w:kern w:val="0"/>
          <w:sz w:val="21"/>
          <w:szCs w:val="21"/>
        </w:rPr>
        <w:t>snapshot</w:t>
      </w:r>
      <w:r w:rsidRPr="00C70593">
        <w:rPr>
          <w:rFonts w:ascii="Consolas" w:eastAsia="굴림" w:hAnsi="Consolas" w:cs="굴림"/>
          <w:color w:val="000000"/>
          <w:kern w:val="0"/>
          <w:sz w:val="21"/>
          <w:szCs w:val="21"/>
        </w:rPr>
        <w:t>.</w:t>
      </w:r>
      <w:r w:rsidRPr="00C70593">
        <w:rPr>
          <w:rFonts w:ascii="Consolas" w:eastAsia="굴림" w:hAnsi="Consolas" w:cs="굴림"/>
          <w:color w:val="795E26"/>
          <w:kern w:val="0"/>
          <w:sz w:val="21"/>
          <w:szCs w:val="21"/>
        </w:rPr>
        <w:t>val</w:t>
      </w:r>
      <w:r w:rsidRPr="00C70593">
        <w:rPr>
          <w:rFonts w:ascii="Consolas" w:eastAsia="굴림" w:hAnsi="Consolas" w:cs="굴림"/>
          <w:color w:val="000000"/>
          <w:kern w:val="0"/>
          <w:sz w:val="21"/>
          <w:szCs w:val="21"/>
        </w:rPr>
        <w:t>();</w:t>
      </w:r>
    </w:p>
    <w:p w14:paraId="6D36C04E" w14:textId="77777777" w:rsidR="003F1457" w:rsidRPr="00C70593" w:rsidRDefault="003F1457" w:rsidP="003F1457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C70593">
        <w:rPr>
          <w:rFonts w:ascii="Consolas" w:eastAsia="굴림" w:hAnsi="Consolas" w:cs="굴림"/>
          <w:color w:val="000000"/>
          <w:kern w:val="0"/>
          <w:sz w:val="21"/>
          <w:szCs w:val="21"/>
        </w:rPr>
        <w:t>  </w:t>
      </w:r>
      <w:r w:rsidRPr="00C70593">
        <w:rPr>
          <w:rFonts w:ascii="Consolas" w:eastAsia="굴림" w:hAnsi="Consolas" w:cs="굴림"/>
          <w:color w:val="001080"/>
          <w:kern w:val="0"/>
          <w:sz w:val="21"/>
          <w:szCs w:val="21"/>
        </w:rPr>
        <w:t>app</w:t>
      </w:r>
      <w:r w:rsidRPr="00C70593">
        <w:rPr>
          <w:rFonts w:ascii="Consolas" w:eastAsia="굴림" w:hAnsi="Consolas" w:cs="굴림"/>
          <w:color w:val="000000"/>
          <w:kern w:val="0"/>
          <w:sz w:val="21"/>
          <w:szCs w:val="21"/>
        </w:rPr>
        <w:t>.</w:t>
      </w:r>
      <w:r w:rsidRPr="00C70593">
        <w:rPr>
          <w:rFonts w:ascii="Consolas" w:eastAsia="굴림" w:hAnsi="Consolas" w:cs="굴림"/>
          <w:color w:val="001080"/>
          <w:kern w:val="0"/>
          <w:sz w:val="21"/>
          <w:szCs w:val="21"/>
        </w:rPr>
        <w:t>title</w:t>
      </w:r>
      <w:r w:rsidRPr="00C70593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r w:rsidRPr="00C70593">
        <w:rPr>
          <w:rFonts w:ascii="Consolas" w:eastAsia="굴림" w:hAnsi="Consolas" w:cs="굴림"/>
          <w:color w:val="001080"/>
          <w:kern w:val="0"/>
          <w:sz w:val="21"/>
          <w:szCs w:val="21"/>
        </w:rPr>
        <w:t>hello</w:t>
      </w:r>
      <w:r w:rsidRPr="00C70593">
        <w:rPr>
          <w:rFonts w:ascii="Consolas" w:eastAsia="굴림" w:hAnsi="Consolas" w:cs="굴림"/>
          <w:color w:val="000000"/>
          <w:kern w:val="0"/>
          <w:sz w:val="21"/>
          <w:szCs w:val="21"/>
        </w:rPr>
        <w:t>.</w:t>
      </w:r>
      <w:r w:rsidRPr="00C70593">
        <w:rPr>
          <w:rFonts w:ascii="Consolas" w:eastAsia="굴림" w:hAnsi="Consolas" w:cs="굴림"/>
          <w:color w:val="001080"/>
          <w:kern w:val="0"/>
          <w:sz w:val="21"/>
          <w:szCs w:val="21"/>
        </w:rPr>
        <w:t>title</w:t>
      </w:r>
      <w:r w:rsidRPr="00C70593">
        <w:rPr>
          <w:rFonts w:ascii="Consolas" w:eastAsia="굴림" w:hAnsi="Consolas" w:cs="굴림"/>
          <w:color w:val="000000"/>
          <w:kern w:val="0"/>
          <w:sz w:val="21"/>
          <w:szCs w:val="21"/>
        </w:rPr>
        <w:t>;</w:t>
      </w:r>
    </w:p>
    <w:p w14:paraId="687C5590" w14:textId="77777777" w:rsidR="003F1457" w:rsidRPr="00C70593" w:rsidRDefault="003F1457" w:rsidP="003F1457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C70593">
        <w:rPr>
          <w:rFonts w:ascii="Consolas" w:eastAsia="굴림" w:hAnsi="Consolas" w:cs="굴림"/>
          <w:color w:val="000000"/>
          <w:kern w:val="0"/>
          <w:sz w:val="21"/>
          <w:szCs w:val="21"/>
        </w:rPr>
        <w:t>  </w:t>
      </w:r>
      <w:r w:rsidRPr="00C70593">
        <w:rPr>
          <w:rFonts w:ascii="Consolas" w:eastAsia="굴림" w:hAnsi="Consolas" w:cs="굴림"/>
          <w:color w:val="001080"/>
          <w:kern w:val="0"/>
          <w:sz w:val="21"/>
          <w:szCs w:val="21"/>
        </w:rPr>
        <w:t>app</w:t>
      </w:r>
      <w:r w:rsidRPr="00C70593">
        <w:rPr>
          <w:rFonts w:ascii="Consolas" w:eastAsia="굴림" w:hAnsi="Consolas" w:cs="굴림"/>
          <w:color w:val="000000"/>
          <w:kern w:val="0"/>
          <w:sz w:val="21"/>
          <w:szCs w:val="21"/>
        </w:rPr>
        <w:t>.</w:t>
      </w:r>
      <w:r w:rsidRPr="00C70593">
        <w:rPr>
          <w:rFonts w:ascii="Consolas" w:eastAsia="굴림" w:hAnsi="Consolas" w:cs="굴림"/>
          <w:color w:val="001080"/>
          <w:kern w:val="0"/>
          <w:sz w:val="21"/>
          <w:szCs w:val="21"/>
        </w:rPr>
        <w:t>body</w:t>
      </w:r>
      <w:r w:rsidRPr="00C70593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r w:rsidRPr="00C70593">
        <w:rPr>
          <w:rFonts w:ascii="Consolas" w:eastAsia="굴림" w:hAnsi="Consolas" w:cs="굴림"/>
          <w:color w:val="001080"/>
          <w:kern w:val="0"/>
          <w:sz w:val="21"/>
          <w:szCs w:val="21"/>
        </w:rPr>
        <w:t>hello</w:t>
      </w:r>
      <w:r w:rsidRPr="00C70593">
        <w:rPr>
          <w:rFonts w:ascii="Consolas" w:eastAsia="굴림" w:hAnsi="Consolas" w:cs="굴림"/>
          <w:color w:val="000000"/>
          <w:kern w:val="0"/>
          <w:sz w:val="21"/>
          <w:szCs w:val="21"/>
        </w:rPr>
        <w:t>.</w:t>
      </w:r>
      <w:r w:rsidRPr="00C70593">
        <w:rPr>
          <w:rFonts w:ascii="Consolas" w:eastAsia="굴림" w:hAnsi="Consolas" w:cs="굴림"/>
          <w:color w:val="001080"/>
          <w:kern w:val="0"/>
          <w:sz w:val="21"/>
          <w:szCs w:val="21"/>
        </w:rPr>
        <w:t>body</w:t>
      </w:r>
      <w:r w:rsidRPr="00C70593">
        <w:rPr>
          <w:rFonts w:ascii="Consolas" w:eastAsia="굴림" w:hAnsi="Consolas" w:cs="굴림"/>
          <w:color w:val="000000"/>
          <w:kern w:val="0"/>
          <w:sz w:val="21"/>
          <w:szCs w:val="21"/>
        </w:rPr>
        <w:t>;</w:t>
      </w:r>
    </w:p>
    <w:p w14:paraId="769128B9" w14:textId="77777777" w:rsidR="003F1457" w:rsidRDefault="003F1457" w:rsidP="00B56832"/>
    <w:p w14:paraId="6FD67026" w14:textId="7ECDD4E7" w:rsidR="00967AD4" w:rsidRDefault="003F1457" w:rsidP="00B56832">
      <w:r>
        <w:rPr>
          <w:rFonts w:hint="eastAsia"/>
        </w:rPr>
        <w:t>그리고,</w:t>
      </w:r>
      <w:r>
        <w:t xml:space="preserve"> </w:t>
      </w:r>
      <w:r w:rsidR="00E12D2D">
        <w:rPr>
          <w:rFonts w:hint="eastAsia"/>
        </w:rPr>
        <w:t>D</w:t>
      </w:r>
      <w:r w:rsidR="00E12D2D">
        <w:t>B</w:t>
      </w:r>
      <w:r w:rsidR="00E12D2D">
        <w:rPr>
          <w:rFonts w:hint="eastAsia"/>
        </w:rPr>
        <w:t xml:space="preserve">로부터 </w:t>
      </w:r>
      <w:r w:rsidR="00E12D2D">
        <w:t xml:space="preserve">hello </w:t>
      </w:r>
      <w:r w:rsidR="00E12D2D">
        <w:rPr>
          <w:rFonts w:hint="eastAsia"/>
        </w:rPr>
        <w:t>항목의 값이 도착하자 마자</w:t>
      </w:r>
      <w:r>
        <w:rPr>
          <w:rFonts w:hint="eastAsia"/>
        </w:rPr>
        <w:t xml:space="preserve"> 위 코드가 실행되어,</w:t>
      </w:r>
    </w:p>
    <w:p w14:paraId="1715201B" w14:textId="462DE97B" w:rsidR="00E12D2D" w:rsidRDefault="00E12D2D" w:rsidP="00B56832">
      <w:r>
        <w:rPr>
          <w:rFonts w:hint="eastAsia"/>
        </w:rPr>
        <w:t>t</w:t>
      </w:r>
      <w:r>
        <w:t xml:space="preserve">itle </w:t>
      </w:r>
      <w:r>
        <w:rPr>
          <w:rFonts w:hint="eastAsia"/>
        </w:rPr>
        <w:t xml:space="preserve">속성과 </w:t>
      </w:r>
      <w:r>
        <w:t xml:space="preserve">body </w:t>
      </w:r>
      <w:r>
        <w:rPr>
          <w:rFonts w:hint="eastAsia"/>
        </w:rPr>
        <w:t>속성 값이</w:t>
      </w:r>
      <w:r w:rsidR="00B668AA">
        <w:rPr>
          <w:rFonts w:hint="eastAsia"/>
        </w:rPr>
        <w:t xml:space="preserve"> 바뀌고,</w:t>
      </w:r>
    </w:p>
    <w:p w14:paraId="11ADC61B" w14:textId="6F9C4FE7" w:rsidR="00B668AA" w:rsidRDefault="00B668AA" w:rsidP="00B56832">
      <w:r>
        <w:rPr>
          <w:rFonts w:hint="eastAsia"/>
        </w:rPr>
        <w:t>화면의 출력도 즉시 바뀐다.</w:t>
      </w:r>
    </w:p>
    <w:p w14:paraId="5AB24AFA" w14:textId="6A88D52E" w:rsidR="00B668AA" w:rsidRDefault="00B668AA" w:rsidP="00B56832"/>
    <w:p w14:paraId="1E673E20" w14:textId="13E535BC" w:rsidR="00920705" w:rsidRDefault="00920705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62832EF8" w14:textId="77ECACC4" w:rsidR="00D6450A" w:rsidRDefault="00D6450A" w:rsidP="00D6450A">
      <w:pPr>
        <w:pStyle w:val="Heading2"/>
      </w:pPr>
      <w:bookmarkStart w:id="20" w:name="_Toc37683204"/>
      <w:r>
        <w:rPr>
          <w:rFonts w:hint="eastAsia"/>
        </w:rPr>
        <w:lastRenderedPageBreak/>
        <w:t>서버 데이터 변경</w:t>
      </w:r>
      <w:bookmarkEnd w:id="20"/>
    </w:p>
    <w:p w14:paraId="4DACE3DF" w14:textId="2B74D85C" w:rsidR="00D6450A" w:rsidRDefault="00D6450A" w:rsidP="00D6450A">
      <w:r w:rsidRPr="00D6450A">
        <w:rPr>
          <w:noProof/>
        </w:rPr>
        <w:drawing>
          <wp:inline distT="0" distB="0" distL="0" distR="0" wp14:anchorId="1C0047FD" wp14:editId="1F4568F0">
            <wp:extent cx="2311558" cy="963830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27148" cy="97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0DED" w14:textId="77777777" w:rsidR="00D6450A" w:rsidRPr="00D6450A" w:rsidRDefault="00D6450A" w:rsidP="00D6450A"/>
    <w:p w14:paraId="5D462B80" w14:textId="77777777" w:rsidR="00A03383" w:rsidRDefault="00A03383" w:rsidP="00B56832">
      <w:r>
        <w:rPr>
          <w:rFonts w:hint="eastAsia"/>
        </w:rPr>
        <w:t>f</w:t>
      </w:r>
      <w:r>
        <w:t xml:space="preserve">irebase </w:t>
      </w:r>
      <w:r>
        <w:rPr>
          <w:rFonts w:hint="eastAsia"/>
        </w:rPr>
        <w:t>콘솔(</w:t>
      </w:r>
      <w:hyperlink r:id="rId58" w:history="1">
        <w:r w:rsidRPr="00A03383">
          <w:rPr>
            <w:color w:val="0000FF"/>
            <w:u w:val="single"/>
          </w:rPr>
          <w:t>https://console.firebase.google.com/</w:t>
        </w:r>
      </w:hyperlink>
      <w:r>
        <w:t>)</w:t>
      </w:r>
      <w:r>
        <w:rPr>
          <w:rFonts w:hint="eastAsia"/>
        </w:rPr>
        <w:t xml:space="preserve">에서 </w:t>
      </w:r>
    </w:p>
    <w:p w14:paraId="646B524E" w14:textId="15B0E111" w:rsidR="00411415" w:rsidRDefault="00A03383" w:rsidP="00B56832">
      <w:r>
        <w:rPr>
          <w:rFonts w:hint="eastAsia"/>
        </w:rPr>
        <w:t>위 화면과 같이 데이터 값을 수정하자.</w:t>
      </w:r>
    </w:p>
    <w:p w14:paraId="3DB70D49" w14:textId="328587A1" w:rsidR="00A03383" w:rsidRDefault="00A03383" w:rsidP="00B56832"/>
    <w:p w14:paraId="47B10AB9" w14:textId="43D43388" w:rsidR="00A03383" w:rsidRDefault="00354387" w:rsidP="00B56832">
      <w:r>
        <w:rPr>
          <w:rFonts w:hint="eastAsia"/>
        </w:rPr>
        <w:t>h</w:t>
      </w:r>
      <w:r>
        <w:t xml:space="preserve">ello2.html </w:t>
      </w:r>
      <w:r>
        <w:rPr>
          <w:rFonts w:hint="eastAsia"/>
        </w:rPr>
        <w:t xml:space="preserve">웹브라우저 창의 내용이 자동으로 </w:t>
      </w:r>
      <w:r w:rsidR="00A80524">
        <w:rPr>
          <w:rFonts w:hint="eastAsia"/>
        </w:rPr>
        <w:t xml:space="preserve">즉시 </w:t>
      </w:r>
      <w:r>
        <w:rPr>
          <w:rFonts w:hint="eastAsia"/>
        </w:rPr>
        <w:t>변경되는 것을 확인하자.</w:t>
      </w:r>
    </w:p>
    <w:p w14:paraId="4DE3DE50" w14:textId="39D471D0" w:rsidR="00354387" w:rsidRDefault="00354387" w:rsidP="00B56832"/>
    <w:p w14:paraId="261F0EBB" w14:textId="78E76369" w:rsidR="00354387" w:rsidRDefault="00920705" w:rsidP="00B56832">
      <w:r>
        <w:rPr>
          <w:noProof/>
        </w:rPr>
        <w:drawing>
          <wp:inline distT="0" distB="0" distL="0" distR="0" wp14:anchorId="5FDDAF13" wp14:editId="5A2D5958">
            <wp:extent cx="3633930" cy="2504661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50213" cy="251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295A" w14:textId="6DAFA20A" w:rsidR="00B668AA" w:rsidRDefault="00B668AA" w:rsidP="00B56832"/>
    <w:p w14:paraId="05E83FEA" w14:textId="066A3084" w:rsidR="0027607D" w:rsidRDefault="0027607D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32D3FAF1" w14:textId="754A78B9" w:rsidR="0027607D" w:rsidRDefault="002A4281" w:rsidP="0027607D">
      <w:pPr>
        <w:pStyle w:val="Heading1"/>
      </w:pPr>
      <w:bookmarkStart w:id="21" w:name="_Toc37683205"/>
      <w:r>
        <w:rPr>
          <w:rFonts w:hint="eastAsia"/>
        </w:rPr>
        <w:lastRenderedPageBreak/>
        <w:t>서버에</w:t>
      </w:r>
      <w:r>
        <w:rPr>
          <w:rFonts w:hint="eastAsia"/>
        </w:rPr>
        <w:t xml:space="preserve"> </w:t>
      </w:r>
      <w:r>
        <w:rPr>
          <w:rFonts w:hint="eastAsia"/>
        </w:rPr>
        <w:t>설치</w:t>
      </w:r>
      <w:bookmarkEnd w:id="21"/>
    </w:p>
    <w:p w14:paraId="45063649" w14:textId="1A5D69B6" w:rsidR="002A4281" w:rsidRDefault="002A4281" w:rsidP="002A4281"/>
    <w:p w14:paraId="0CAD20C5" w14:textId="209CAFF1" w:rsidR="002A4281" w:rsidRDefault="00A418F0" w:rsidP="002A4281">
      <w:r>
        <w:rPr>
          <w:rFonts w:hint="eastAsia"/>
        </w:rPr>
        <w:t xml:space="preserve">아직 </w:t>
      </w:r>
      <w:r w:rsidR="008D4B15">
        <w:rPr>
          <w:rFonts w:hint="eastAsia"/>
        </w:rPr>
        <w:t>별로 구현한 기능은 없지만,</w:t>
      </w:r>
    </w:p>
    <w:p w14:paraId="27D023B7" w14:textId="5621CDD2" w:rsidR="008D4B15" w:rsidRDefault="00A418F0" w:rsidP="002A4281">
      <w:r>
        <w:rPr>
          <w:rFonts w:hint="eastAsia"/>
        </w:rPr>
        <w:t xml:space="preserve">프로젝트를 </w:t>
      </w:r>
      <w:r>
        <w:t xml:space="preserve">firebase hosting </w:t>
      </w:r>
      <w:r>
        <w:rPr>
          <w:rFonts w:hint="eastAsia"/>
        </w:rPr>
        <w:t>서비스에 업로드해서 설치하자.</w:t>
      </w:r>
    </w:p>
    <w:p w14:paraId="39318C61" w14:textId="3CE33590" w:rsidR="00A418F0" w:rsidRDefault="00A418F0" w:rsidP="002A4281"/>
    <w:p w14:paraId="738AA45C" w14:textId="2FD4F747" w:rsidR="00A418F0" w:rsidRDefault="00F84A99" w:rsidP="00F84A99">
      <w:pPr>
        <w:pStyle w:val="Heading2"/>
      </w:pPr>
      <w:bookmarkStart w:id="22" w:name="_Toc37683206"/>
      <w:r w:rsidRPr="00F84A99">
        <w:t xml:space="preserve">firebase hosting local server </w:t>
      </w:r>
      <w:r>
        <w:rPr>
          <w:rFonts w:hint="eastAsia"/>
        </w:rPr>
        <w:t>종료</w:t>
      </w:r>
      <w:bookmarkEnd w:id="22"/>
    </w:p>
    <w:p w14:paraId="7D18F55C" w14:textId="467B0A2B" w:rsidR="0027607D" w:rsidRDefault="00706E2B" w:rsidP="0027607D">
      <w:r>
        <w:rPr>
          <w:rFonts w:hint="eastAsia"/>
        </w:rPr>
        <w:t>f</w:t>
      </w:r>
      <w:r>
        <w:t xml:space="preserve">irebase hosting </w:t>
      </w:r>
      <w:r>
        <w:rPr>
          <w:rFonts w:hint="eastAsia"/>
        </w:rPr>
        <w:t>l</w:t>
      </w:r>
      <w:r>
        <w:t xml:space="preserve">ocal server 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 xml:space="preserve">실행중인 터미널에서 </w:t>
      </w:r>
      <w:r>
        <w:t>Ctrl+C</w:t>
      </w:r>
      <w:r>
        <w:rPr>
          <w:rFonts w:hint="eastAsia"/>
        </w:rPr>
        <w:t xml:space="preserve">를 눌러서 </w:t>
      </w:r>
    </w:p>
    <w:p w14:paraId="7941F3E7" w14:textId="2148EB2A" w:rsidR="00706E2B" w:rsidRDefault="00706E2B" w:rsidP="0027607D">
      <w:r>
        <w:rPr>
          <w:rFonts w:hint="eastAsia"/>
        </w:rPr>
        <w:t>l</w:t>
      </w:r>
      <w:r>
        <w:t>ocal server</w:t>
      </w:r>
      <w:r>
        <w:rPr>
          <w:rFonts w:hint="eastAsia"/>
        </w:rPr>
        <w:t>를 종료하자.</w:t>
      </w:r>
    </w:p>
    <w:p w14:paraId="0572715E" w14:textId="3F8052E4" w:rsidR="00706E2B" w:rsidRDefault="00706E2B" w:rsidP="0027607D"/>
    <w:p w14:paraId="38F8BABD" w14:textId="77777777" w:rsidR="00540224" w:rsidRDefault="00540224" w:rsidP="0027607D"/>
    <w:p w14:paraId="032850D7" w14:textId="649C4C0D" w:rsidR="00706E2B" w:rsidRDefault="00DF3CA6" w:rsidP="00196CAC">
      <w:pPr>
        <w:pStyle w:val="Heading2"/>
      </w:pPr>
      <w:bookmarkStart w:id="23" w:name="_Toc37683207"/>
      <w:r>
        <w:rPr>
          <w:rFonts w:hint="eastAsia"/>
        </w:rPr>
        <w:t>업로드</w:t>
      </w:r>
      <w:bookmarkEnd w:id="23"/>
    </w:p>
    <w:p w14:paraId="5F03E44D" w14:textId="1B1CE1C3" w:rsidR="0027607D" w:rsidRDefault="00B319C9" w:rsidP="0027607D">
      <w:r>
        <w:rPr>
          <w:rFonts w:hint="eastAsia"/>
        </w:rPr>
        <w:t>프로젝트 디렉토리에서 아래 명령을 실행하자.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319C9" w14:paraId="218DBAB8" w14:textId="77777777" w:rsidTr="00B319C9">
        <w:tc>
          <w:tcPr>
            <w:tcW w:w="10456" w:type="dxa"/>
          </w:tcPr>
          <w:p w14:paraId="2C46573E" w14:textId="1FB5D674" w:rsidR="00B319C9" w:rsidRDefault="00B319C9" w:rsidP="0027607D">
            <w:r>
              <w:rPr>
                <w:rFonts w:hint="eastAsia"/>
              </w:rPr>
              <w:t>f</w:t>
            </w:r>
            <w:r>
              <w:t>irebase deploy</w:t>
            </w:r>
          </w:p>
        </w:tc>
      </w:tr>
    </w:tbl>
    <w:p w14:paraId="3E0DB262" w14:textId="382AF122" w:rsidR="00B319C9" w:rsidRDefault="00B319C9" w:rsidP="0027607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A22C6" w14:paraId="4CAE4CF6" w14:textId="77777777" w:rsidTr="00CA22C6">
        <w:tc>
          <w:tcPr>
            <w:tcW w:w="10456" w:type="dxa"/>
          </w:tcPr>
          <w:p w14:paraId="1C38DE21" w14:textId="43F59639" w:rsidR="00CA22C6" w:rsidRDefault="00CA22C6" w:rsidP="0027607D">
            <w:r w:rsidRPr="00CA22C6">
              <w:rPr>
                <w:noProof/>
              </w:rPr>
              <w:drawing>
                <wp:inline distT="0" distB="0" distL="0" distR="0" wp14:anchorId="3F90CF4A" wp14:editId="316D27C5">
                  <wp:extent cx="5325218" cy="4134427"/>
                  <wp:effectExtent l="0" t="0" r="889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5218" cy="4134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717646" w14:textId="77777777" w:rsidR="00B319C9" w:rsidRPr="0027607D" w:rsidRDefault="00B319C9" w:rsidP="0027607D"/>
    <w:p w14:paraId="5CA28D5A" w14:textId="3920AA32" w:rsidR="00411415" w:rsidRDefault="00411415" w:rsidP="00B56832"/>
    <w:p w14:paraId="352E0938" w14:textId="42248701" w:rsidR="00540224" w:rsidRDefault="00540224" w:rsidP="00B56832"/>
    <w:p w14:paraId="0E5C0D27" w14:textId="17EE7477" w:rsidR="00540224" w:rsidRDefault="00540224" w:rsidP="00540224">
      <w:pPr>
        <w:pStyle w:val="Heading2"/>
      </w:pPr>
      <w:bookmarkStart w:id="24" w:name="_Toc37683208"/>
      <w:r>
        <w:rPr>
          <w:rFonts w:hint="eastAsia"/>
        </w:rPr>
        <w:lastRenderedPageBreak/>
        <w:t>실행</w:t>
      </w:r>
      <w:bookmarkEnd w:id="24"/>
    </w:p>
    <w:p w14:paraId="31F6C668" w14:textId="3E598404" w:rsidR="00540224" w:rsidRDefault="00540224" w:rsidP="00540224">
      <w:r>
        <w:rPr>
          <w:noProof/>
        </w:rPr>
        <w:drawing>
          <wp:inline distT="0" distB="0" distL="0" distR="0" wp14:anchorId="596E6866" wp14:editId="77B27998">
            <wp:extent cx="3929468" cy="3135086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58046" cy="315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5324" w14:textId="3AF4A3EE" w:rsidR="00540224" w:rsidRDefault="00540224" w:rsidP="00540224">
      <w:r>
        <w:rPr>
          <w:rFonts w:hint="eastAsia"/>
        </w:rPr>
        <w:t>f</w:t>
      </w:r>
      <w:r>
        <w:t xml:space="preserve">irebase hosting </w:t>
      </w:r>
      <w:r>
        <w:rPr>
          <w:rFonts w:hint="eastAsia"/>
        </w:rPr>
        <w:t xml:space="preserve">서비스 </w:t>
      </w:r>
      <w:r>
        <w:t>URL</w:t>
      </w:r>
      <w:r>
        <w:rPr>
          <w:rFonts w:hint="eastAsia"/>
        </w:rPr>
        <w:t>은</w:t>
      </w:r>
    </w:p>
    <w:p w14:paraId="5641A1F9" w14:textId="70D514F8" w:rsidR="00540224" w:rsidRDefault="00540224" w:rsidP="00540224">
      <w:r>
        <w:t>firebase</w:t>
      </w:r>
      <w:r>
        <w:rPr>
          <w:rFonts w:hint="eastAsia"/>
        </w:rPr>
        <w:t>프로젝트I</w:t>
      </w:r>
      <w:r>
        <w:t xml:space="preserve">D.web.app </w:t>
      </w:r>
      <w:r>
        <w:rPr>
          <w:rFonts w:hint="eastAsia"/>
        </w:rPr>
        <w:t>이다.</w:t>
      </w:r>
    </w:p>
    <w:p w14:paraId="399273B1" w14:textId="4A7B1C3D" w:rsidR="00540224" w:rsidRDefault="00540224" w:rsidP="00540224"/>
    <w:p w14:paraId="6FF7214E" w14:textId="2378F159" w:rsidR="00790858" w:rsidRDefault="00790858" w:rsidP="00540224">
      <w:r>
        <w:rPr>
          <w:rFonts w:hint="eastAsia"/>
        </w:rPr>
        <w:t xml:space="preserve">위 화면은 자동 생성된 </w:t>
      </w:r>
      <w:r>
        <w:t xml:space="preserve">index.html </w:t>
      </w:r>
      <w:r>
        <w:rPr>
          <w:rFonts w:hint="eastAsia"/>
        </w:rPr>
        <w:t>파일</w:t>
      </w:r>
      <w:r w:rsidR="000E0661">
        <w:t xml:space="preserve"> </w:t>
      </w:r>
      <w:r w:rsidR="000E0661">
        <w:rPr>
          <w:rFonts w:hint="eastAsia"/>
        </w:rPr>
        <w:t>화면이다.</w:t>
      </w:r>
    </w:p>
    <w:p w14:paraId="71CFB8AC" w14:textId="48EC9A6A" w:rsidR="000E0661" w:rsidRDefault="000E0661" w:rsidP="00540224"/>
    <w:p w14:paraId="37ECBF22" w14:textId="5A0CF7AA" w:rsidR="000E0661" w:rsidRDefault="001E37F5" w:rsidP="001E37F5">
      <w:pPr>
        <w:pStyle w:val="Heading3"/>
      </w:pPr>
      <w:r>
        <w:rPr>
          <w:rFonts w:hint="eastAsia"/>
        </w:rPr>
        <w:t>h</w:t>
      </w:r>
      <w:r>
        <w:t>ello2.html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E37F5" w14:paraId="404450A5" w14:textId="77777777" w:rsidTr="001E37F5">
        <w:tc>
          <w:tcPr>
            <w:tcW w:w="10456" w:type="dxa"/>
          </w:tcPr>
          <w:p w14:paraId="64843DD0" w14:textId="54DA037D" w:rsidR="001E37F5" w:rsidRDefault="001E37F5" w:rsidP="001E37F5">
            <w:r>
              <w:t>firebase</w:t>
            </w:r>
            <w:r>
              <w:rPr>
                <w:rFonts w:hint="eastAsia"/>
              </w:rPr>
              <w:t>프로젝트I</w:t>
            </w:r>
            <w:r>
              <w:t>D.web.app/hello2.html</w:t>
            </w:r>
          </w:p>
        </w:tc>
      </w:tr>
    </w:tbl>
    <w:p w14:paraId="3E861019" w14:textId="11F1E72D" w:rsidR="001E37F5" w:rsidRDefault="001E37F5" w:rsidP="001E37F5"/>
    <w:p w14:paraId="083E6B24" w14:textId="74D1E0F1" w:rsidR="001E37F5" w:rsidRPr="001E37F5" w:rsidRDefault="00033351" w:rsidP="001E37F5">
      <w:r>
        <w:rPr>
          <w:noProof/>
        </w:rPr>
        <w:drawing>
          <wp:inline distT="0" distB="0" distL="0" distR="0" wp14:anchorId="32AF6255" wp14:editId="23BB4F08">
            <wp:extent cx="4102100" cy="1711231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34532" cy="17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EA8B" w14:textId="7BA388AF" w:rsidR="00540224" w:rsidRDefault="00540224" w:rsidP="00540224"/>
    <w:p w14:paraId="4BBF933D" w14:textId="0F807A22" w:rsidR="004D2FA5" w:rsidRDefault="004D2FA5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5A788F20" w14:textId="5FF2AB53" w:rsidR="004D2FA5" w:rsidRDefault="004D2FA5" w:rsidP="004D2FA5">
      <w:pPr>
        <w:pStyle w:val="Heading3"/>
      </w:pPr>
      <w:r>
        <w:rPr>
          <w:rFonts w:hint="eastAsia"/>
        </w:rPr>
        <w:lastRenderedPageBreak/>
        <w:t>서버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</w:p>
    <w:p w14:paraId="74FC18EC" w14:textId="1ADF9F8F" w:rsidR="00B341FE" w:rsidRDefault="004D2FA5" w:rsidP="00540224">
      <w:r>
        <w:rPr>
          <w:rFonts w:hint="eastAsia"/>
        </w:rPr>
        <w:t>위</w:t>
      </w:r>
      <w:r w:rsidR="00B341FE">
        <w:rPr>
          <w:rFonts w:hint="eastAsia"/>
        </w:rPr>
        <w:t xml:space="preserve"> 웹브라우처 창이 열려있는 상태에서,</w:t>
      </w:r>
    </w:p>
    <w:p w14:paraId="601CC0C8" w14:textId="6A3C7667" w:rsidR="00B341FE" w:rsidRDefault="00B341FE" w:rsidP="00540224">
      <w:r>
        <w:rPr>
          <w:rFonts w:hint="eastAsia"/>
        </w:rPr>
        <w:t>서버의 h</w:t>
      </w:r>
      <w:r>
        <w:t xml:space="preserve">ello </w:t>
      </w:r>
      <w:r>
        <w:rPr>
          <w:rFonts w:hint="eastAsia"/>
        </w:rPr>
        <w:t xml:space="preserve">데이터 항목의 값을 </w:t>
      </w:r>
      <w:r w:rsidR="00884002">
        <w:rPr>
          <w:rFonts w:hint="eastAsia"/>
        </w:rPr>
        <w:t>수정하자.</w:t>
      </w:r>
    </w:p>
    <w:p w14:paraId="2C973199" w14:textId="77777777" w:rsidR="004D2FA5" w:rsidRDefault="004D2FA5" w:rsidP="00540224"/>
    <w:p w14:paraId="63138B16" w14:textId="3293C995" w:rsidR="00884002" w:rsidRDefault="004D2FA5" w:rsidP="00540224">
      <w:r w:rsidRPr="004D2FA5">
        <w:rPr>
          <w:noProof/>
        </w:rPr>
        <w:drawing>
          <wp:inline distT="0" distB="0" distL="0" distR="0" wp14:anchorId="6AA92FAB" wp14:editId="7AF13466">
            <wp:extent cx="2241550" cy="1957620"/>
            <wp:effectExtent l="0" t="0" r="635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57609" cy="19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3B61" w14:textId="64846E53" w:rsidR="00884002" w:rsidRDefault="00884002" w:rsidP="00540224"/>
    <w:p w14:paraId="478963E2" w14:textId="18C5125B" w:rsidR="0000409B" w:rsidRDefault="0000409B" w:rsidP="00540224">
      <w:r>
        <w:rPr>
          <w:rFonts w:hint="eastAsia"/>
        </w:rPr>
        <w:t>위와 같이 서버의 데이터가 변경되자 마자</w:t>
      </w:r>
    </w:p>
    <w:p w14:paraId="5B5DDB70" w14:textId="4012AE2C" w:rsidR="0000409B" w:rsidRDefault="0000409B" w:rsidP="00540224">
      <w:r>
        <w:rPr>
          <w:rFonts w:hint="eastAsia"/>
        </w:rPr>
        <w:t xml:space="preserve">웹브라우저 창의 </w:t>
      </w:r>
      <w:r w:rsidR="00774E39">
        <w:rPr>
          <w:rFonts w:hint="eastAsia"/>
        </w:rPr>
        <w:t>내용</w:t>
      </w:r>
      <w:r>
        <w:rPr>
          <w:rFonts w:hint="eastAsia"/>
        </w:rPr>
        <w:t>도 즉시 변경된다.</w:t>
      </w:r>
    </w:p>
    <w:p w14:paraId="7ADD8BB4" w14:textId="20457B11" w:rsidR="0000409B" w:rsidRPr="00774E39" w:rsidRDefault="0000409B" w:rsidP="00540224"/>
    <w:p w14:paraId="248F0CA0" w14:textId="4781D295" w:rsidR="0000409B" w:rsidRDefault="0000409B" w:rsidP="00540224">
      <w:r>
        <w:rPr>
          <w:noProof/>
        </w:rPr>
        <w:drawing>
          <wp:inline distT="0" distB="0" distL="0" distR="0" wp14:anchorId="5A788262" wp14:editId="03F18B94">
            <wp:extent cx="4329865" cy="1873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37248" cy="187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5B9C" w14:textId="4B8ABB9A" w:rsidR="00540224" w:rsidRDefault="00540224" w:rsidP="00540224"/>
    <w:p w14:paraId="259D400A" w14:textId="49310F54" w:rsidR="003F5CED" w:rsidRDefault="003F5CED" w:rsidP="003F5CED">
      <w:pPr>
        <w:rPr>
          <w:u w:val="single"/>
        </w:rPr>
      </w:pPr>
      <w:r w:rsidRPr="00213BD0">
        <w:rPr>
          <w:rFonts w:hint="eastAsia"/>
          <w:u w:val="single"/>
        </w:rPr>
        <w:t>서버의 데이터가 변경되자 마자,</w:t>
      </w:r>
      <w:r w:rsidRPr="00213BD0">
        <w:rPr>
          <w:u w:val="single"/>
        </w:rPr>
        <w:t xml:space="preserve"> </w:t>
      </w:r>
      <w:r w:rsidRPr="00213BD0">
        <w:rPr>
          <w:rFonts w:hint="eastAsia"/>
          <w:u w:val="single"/>
        </w:rPr>
        <w:t xml:space="preserve">웹브라우저 창의 내용도 즉시 변경되는 </w:t>
      </w:r>
      <w:r w:rsidR="00960735">
        <w:rPr>
          <w:rFonts w:hint="eastAsia"/>
          <w:u w:val="single"/>
        </w:rPr>
        <w:t>이유를 생</w:t>
      </w:r>
      <w:r w:rsidR="00213BD0" w:rsidRPr="00213BD0">
        <w:rPr>
          <w:rFonts w:hint="eastAsia"/>
          <w:u w:val="single"/>
        </w:rPr>
        <w:t>각해 보자.</w:t>
      </w:r>
    </w:p>
    <w:p w14:paraId="7A25F496" w14:textId="0057F9B1" w:rsidR="00960735" w:rsidRPr="00960735" w:rsidRDefault="00960735" w:rsidP="003F5CED">
      <w:r w:rsidRPr="00960735">
        <w:rPr>
          <w:rFonts w:hint="eastAsia"/>
        </w:rPr>
        <w:t>그 실행 과정을 소스 코드 수준에서 분석하자.</w:t>
      </w:r>
    </w:p>
    <w:p w14:paraId="61E94399" w14:textId="33B8F085" w:rsidR="00213BD0" w:rsidRDefault="00213BD0" w:rsidP="003F5CED"/>
    <w:p w14:paraId="58EFF24F" w14:textId="77777777" w:rsidR="00444001" w:rsidRDefault="00444001" w:rsidP="003F5CED"/>
    <w:p w14:paraId="244BE208" w14:textId="26CA8DF5" w:rsidR="003F5CED" w:rsidRDefault="002F67E6" w:rsidP="00444001">
      <w:pPr>
        <w:pStyle w:val="Heading2"/>
      </w:pPr>
      <w:bookmarkStart w:id="25" w:name="_Toc37683209"/>
      <w:r>
        <w:rPr>
          <w:rFonts w:hint="eastAsia"/>
        </w:rPr>
        <w:t>무료</w:t>
      </w:r>
      <w:bookmarkEnd w:id="25"/>
    </w:p>
    <w:p w14:paraId="43B4BC81" w14:textId="5721A6F0" w:rsidR="002F67E6" w:rsidRDefault="002F67E6" w:rsidP="002F67E6">
      <w:r>
        <w:rPr>
          <w:rFonts w:hint="eastAsia"/>
        </w:rPr>
        <w:t>사용량이 많지만 않다면,</w:t>
      </w:r>
      <w:r>
        <w:t xml:space="preserve"> firebase hosting </w:t>
      </w:r>
      <w:r>
        <w:rPr>
          <w:rFonts w:hint="eastAsia"/>
        </w:rPr>
        <w:t>서비스도 무료로 사용할 수 있다.</w:t>
      </w:r>
    </w:p>
    <w:p w14:paraId="294564B3" w14:textId="77777777" w:rsidR="00A81C90" w:rsidRDefault="00A81C90" w:rsidP="002F67E6"/>
    <w:p w14:paraId="629FCE6B" w14:textId="131D963B" w:rsidR="00A81C90" w:rsidRDefault="005C15C8" w:rsidP="002F67E6">
      <w:r>
        <w:rPr>
          <w:rFonts w:hint="eastAsia"/>
        </w:rPr>
        <w:t>사용</w:t>
      </w:r>
      <w:r w:rsidR="00A81C90">
        <w:rPr>
          <w:rFonts w:hint="eastAsia"/>
        </w:rPr>
        <w:t xml:space="preserve">자가 </w:t>
      </w:r>
      <w:r>
        <w:rPr>
          <w:rFonts w:hint="eastAsia"/>
        </w:rPr>
        <w:t>많아지면</w:t>
      </w:r>
      <w:r>
        <w:t xml:space="preserve"> </w:t>
      </w:r>
      <w:r>
        <w:rPr>
          <w:rFonts w:hint="eastAsia"/>
        </w:rPr>
        <w:t>돈을 내야 하지만,</w:t>
      </w:r>
      <w:r>
        <w:t xml:space="preserve"> google </w:t>
      </w:r>
      <w:r>
        <w:rPr>
          <w:rFonts w:hint="eastAsia"/>
        </w:rPr>
        <w:t xml:space="preserve">광고를 </w:t>
      </w:r>
      <w:r w:rsidR="00A81C90">
        <w:rPr>
          <w:rFonts w:hint="eastAsia"/>
        </w:rPr>
        <w:t>걸어서 돈을 벌 수도 있다.</w:t>
      </w:r>
    </w:p>
    <w:p w14:paraId="711919FE" w14:textId="43646416" w:rsidR="003850DE" w:rsidRDefault="003850DE" w:rsidP="002F67E6">
      <w:r>
        <w:rPr>
          <w:rFonts w:hint="eastAsia"/>
        </w:rPr>
        <w:t>g</w:t>
      </w:r>
      <w:r>
        <w:t xml:space="preserve">oogle </w:t>
      </w:r>
      <w:r>
        <w:rPr>
          <w:rFonts w:hint="eastAsia"/>
        </w:rPr>
        <w:t>광고를 거는 방법도 간단하다.</w:t>
      </w:r>
    </w:p>
    <w:p w14:paraId="0BD008AA" w14:textId="332669E0" w:rsidR="002F67E6" w:rsidRDefault="003850DE" w:rsidP="002F67E6">
      <w:r>
        <w:rPr>
          <w:rFonts w:hint="eastAsia"/>
        </w:rPr>
        <w:t>광고로 버는 돈과,</w:t>
      </w:r>
      <w:r>
        <w:t xml:space="preserve"> </w:t>
      </w:r>
      <w:r>
        <w:rPr>
          <w:rFonts w:hint="eastAsia"/>
        </w:rPr>
        <w:t xml:space="preserve">사용 요금 중에서 </w:t>
      </w:r>
      <w:r w:rsidR="001432E6">
        <w:rPr>
          <w:rFonts w:hint="eastAsia"/>
        </w:rPr>
        <w:t>무엇이 더 클까?</w:t>
      </w:r>
    </w:p>
    <w:p w14:paraId="63B88BB7" w14:textId="39D4E76A" w:rsidR="001432E6" w:rsidRDefault="001432E6" w:rsidP="002F67E6"/>
    <w:p w14:paraId="37BE919E" w14:textId="77777777" w:rsidR="001432E6" w:rsidRPr="002F67E6" w:rsidRDefault="001432E6" w:rsidP="002F67E6"/>
    <w:p w14:paraId="1FE8D264" w14:textId="441D1BD0" w:rsidR="00774E39" w:rsidRDefault="00774E39" w:rsidP="00540224"/>
    <w:p w14:paraId="2BC0DD78" w14:textId="4AD8C225" w:rsidR="00C4240A" w:rsidRDefault="00C4240A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789CF36F" w14:textId="79F904B9" w:rsidR="00C4240A" w:rsidRDefault="00C4240A" w:rsidP="00C4240A">
      <w:pPr>
        <w:pStyle w:val="Heading1"/>
      </w:pPr>
      <w:bookmarkStart w:id="26" w:name="_Toc37683210"/>
      <w:r>
        <w:rPr>
          <w:rFonts w:hint="eastAsia"/>
        </w:rPr>
        <w:lastRenderedPageBreak/>
        <w:t>과제</w:t>
      </w:r>
      <w:bookmarkEnd w:id="26"/>
    </w:p>
    <w:p w14:paraId="61371C53" w14:textId="51EA2652" w:rsidR="00C4240A" w:rsidRDefault="00C4240A" w:rsidP="00C4240A"/>
    <w:p w14:paraId="1ECD0111" w14:textId="1458BDF7" w:rsidR="00A06A86" w:rsidRDefault="00A06A86" w:rsidP="00A06A86">
      <w:pPr>
        <w:pStyle w:val="Heading2"/>
      </w:pPr>
      <w:bookmarkStart w:id="27" w:name="_Toc37683211"/>
      <w:r>
        <w:rPr>
          <w:rFonts w:hint="eastAsia"/>
        </w:rPr>
        <w:t>h</w:t>
      </w:r>
      <w:r>
        <w:t>ello3.html</w:t>
      </w:r>
      <w:bookmarkEnd w:id="27"/>
    </w:p>
    <w:p w14:paraId="1E514A1E" w14:textId="4AE6F93D" w:rsidR="00C4240A" w:rsidRDefault="00C4240A" w:rsidP="00C4240A">
      <w:r>
        <w:rPr>
          <w:rFonts w:hint="eastAsia"/>
        </w:rPr>
        <w:t>f</w:t>
      </w:r>
      <w:r>
        <w:t>irebase realtime database</w:t>
      </w:r>
      <w:r>
        <w:rPr>
          <w:rFonts w:hint="eastAsia"/>
        </w:rPr>
        <w:t xml:space="preserve">에 </w:t>
      </w:r>
      <w:r w:rsidR="00C956AC">
        <w:rPr>
          <w:rFonts w:hint="eastAsia"/>
        </w:rPr>
        <w:t>다음과 같이 데이터 항목을 추가하자.</w:t>
      </w:r>
    </w:p>
    <w:p w14:paraId="19F46750" w14:textId="502C2CD9" w:rsidR="00C956AC" w:rsidRDefault="00C956AC" w:rsidP="00C4240A"/>
    <w:p w14:paraId="49C150EE" w14:textId="7F864B0C" w:rsidR="00C956AC" w:rsidRDefault="00C956AC" w:rsidP="00C4240A">
      <w:r w:rsidRPr="00C956AC">
        <w:rPr>
          <w:noProof/>
        </w:rPr>
        <w:drawing>
          <wp:inline distT="0" distB="0" distL="0" distR="0" wp14:anchorId="1A73FE91" wp14:editId="229B935D">
            <wp:extent cx="3762289" cy="1425555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78134" cy="143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0F28" w14:textId="6F93612C" w:rsidR="00C956AC" w:rsidRDefault="00C956AC" w:rsidP="00C4240A"/>
    <w:p w14:paraId="0403CC33" w14:textId="5155F00E" w:rsidR="00C956AC" w:rsidRDefault="003D3E61" w:rsidP="00C4240A">
      <w:r>
        <w:t xml:space="preserve">(1) skhu-lsj </w:t>
      </w:r>
      <w:r>
        <w:rPr>
          <w:rFonts w:hint="eastAsia"/>
        </w:rPr>
        <w:t xml:space="preserve">항목 옆의 </w:t>
      </w:r>
      <w:r>
        <w:t xml:space="preserve">+ </w:t>
      </w:r>
      <w:r>
        <w:rPr>
          <w:rFonts w:hint="eastAsia"/>
        </w:rPr>
        <w:t>버튼을 클릭하면 자식 노드가 생긴다</w:t>
      </w:r>
    </w:p>
    <w:p w14:paraId="68E72CBD" w14:textId="33DACFA4" w:rsidR="003D3E61" w:rsidRDefault="003D3E61" w:rsidP="00C4240A">
      <w:r>
        <w:rPr>
          <w:rFonts w:hint="eastAsia"/>
        </w:rPr>
        <w:t>(</w:t>
      </w:r>
      <w:r>
        <w:t xml:space="preserve">2) </w:t>
      </w:r>
      <w:r>
        <w:rPr>
          <w:rFonts w:hint="eastAsia"/>
        </w:rPr>
        <w:t xml:space="preserve">자식 노드에 </w:t>
      </w:r>
      <w:r>
        <w:t xml:space="preserve">myinfo </w:t>
      </w:r>
      <w:r>
        <w:rPr>
          <w:rFonts w:hint="eastAsia"/>
        </w:rPr>
        <w:t>입력</w:t>
      </w:r>
    </w:p>
    <w:p w14:paraId="6C5C836B" w14:textId="3C8E567B" w:rsidR="003D3E61" w:rsidRDefault="003D3E61" w:rsidP="00C4240A">
      <w:r>
        <w:rPr>
          <w:rFonts w:hint="eastAsia"/>
        </w:rPr>
        <w:t>(</w:t>
      </w:r>
      <w:r>
        <w:t xml:space="preserve">3) myinfo </w:t>
      </w:r>
      <w:r>
        <w:rPr>
          <w:rFonts w:hint="eastAsia"/>
        </w:rPr>
        <w:t xml:space="preserve">노드 옆의 </w:t>
      </w:r>
      <w:r>
        <w:t xml:space="preserve">+ </w:t>
      </w:r>
      <w:r>
        <w:rPr>
          <w:rFonts w:hint="eastAsia"/>
        </w:rPr>
        <w:t xml:space="preserve">버튼을 세번 클릭하면 자식 노드가 </w:t>
      </w:r>
      <w:r>
        <w:t>3</w:t>
      </w:r>
      <w:r>
        <w:rPr>
          <w:rFonts w:hint="eastAsia"/>
        </w:rPr>
        <w:t>개 생긴다.</w:t>
      </w:r>
    </w:p>
    <w:p w14:paraId="3B987A89" w14:textId="1CAC3F57" w:rsidR="003D3E61" w:rsidRDefault="003D3E61" w:rsidP="00C4240A">
      <w:r>
        <w:rPr>
          <w:rFonts w:hint="eastAsia"/>
        </w:rPr>
        <w:t>(</w:t>
      </w:r>
      <w:r>
        <w:t xml:space="preserve">4) </w:t>
      </w:r>
      <w:r>
        <w:rPr>
          <w:rFonts w:hint="eastAsia"/>
        </w:rPr>
        <w:t>위 화면과 같이 입력하고</w:t>
      </w:r>
    </w:p>
    <w:p w14:paraId="1706A3D5" w14:textId="11D5A71E" w:rsidR="003D3E61" w:rsidRDefault="003D3E61" w:rsidP="00C4240A">
      <w:r>
        <w:rPr>
          <w:rFonts w:hint="eastAsia"/>
        </w:rPr>
        <w:t>(</w:t>
      </w:r>
      <w:r>
        <w:t xml:space="preserve">5) </w:t>
      </w:r>
      <w:r>
        <w:rPr>
          <w:rFonts w:hint="eastAsia"/>
        </w:rPr>
        <w:t>추가 버튼 클릭</w:t>
      </w:r>
      <w:r w:rsidR="00AE4C5C">
        <w:rPr>
          <w:rFonts w:hint="eastAsia"/>
        </w:rPr>
        <w:t>하여 저장</w:t>
      </w:r>
    </w:p>
    <w:p w14:paraId="4C78F2F4" w14:textId="5E4F9BA1" w:rsidR="00AE4C5C" w:rsidRDefault="00AE4C5C" w:rsidP="00C4240A"/>
    <w:p w14:paraId="2F124608" w14:textId="3E490309" w:rsidR="00AE4C5C" w:rsidRDefault="00AE4C5C" w:rsidP="00C4240A">
      <w:r>
        <w:rPr>
          <w:rFonts w:hint="eastAsia"/>
        </w:rPr>
        <w:t>위와 같이 이름,</w:t>
      </w:r>
      <w:r>
        <w:t xml:space="preserve"> </w:t>
      </w:r>
      <w:r>
        <w:rPr>
          <w:rFonts w:hint="eastAsia"/>
        </w:rPr>
        <w:t>이메일,</w:t>
      </w:r>
      <w:r>
        <w:t xml:space="preserve"> </w:t>
      </w:r>
      <w:r>
        <w:rPr>
          <w:rFonts w:hint="eastAsia"/>
        </w:rPr>
        <w:t>학번을 입력하자.</w:t>
      </w:r>
    </w:p>
    <w:p w14:paraId="1206531A" w14:textId="17AED654" w:rsidR="00AE4C5C" w:rsidRDefault="00AE4C5C" w:rsidP="00C4240A"/>
    <w:p w14:paraId="29610BBD" w14:textId="5F279235" w:rsidR="00AE4C5C" w:rsidRDefault="00B0025B" w:rsidP="00C4240A">
      <w:r w:rsidRPr="00B0025B">
        <w:rPr>
          <w:noProof/>
        </w:rPr>
        <w:drawing>
          <wp:inline distT="0" distB="0" distL="0" distR="0" wp14:anchorId="241668B3" wp14:editId="4189D119">
            <wp:extent cx="3407649" cy="1769993"/>
            <wp:effectExtent l="19050" t="19050" r="21590" b="209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28652" cy="17809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20EB33" w14:textId="3F4EF34A" w:rsidR="00B0025B" w:rsidRDefault="00B0025B" w:rsidP="00C4240A">
      <w:r>
        <w:rPr>
          <w:rFonts w:hint="eastAsia"/>
        </w:rPr>
        <w:t xml:space="preserve">위와 같이 실행되도록 </w:t>
      </w:r>
      <w:r>
        <w:t xml:space="preserve">hello3.html </w:t>
      </w:r>
      <w:r>
        <w:rPr>
          <w:rFonts w:hint="eastAsia"/>
        </w:rPr>
        <w:t>파일을 구현하자.</w:t>
      </w:r>
    </w:p>
    <w:p w14:paraId="52D8462F" w14:textId="4E094CEB" w:rsidR="00B0025B" w:rsidRDefault="00B0025B" w:rsidP="00C4240A"/>
    <w:p w14:paraId="5CC12090" w14:textId="77777777" w:rsidR="00AE4C5C" w:rsidRDefault="00AE4C5C" w:rsidP="00C4240A"/>
    <w:p w14:paraId="6D278ACE" w14:textId="4C773DAE" w:rsidR="00AE4C5C" w:rsidRDefault="00A06A86" w:rsidP="00A06A86">
      <w:pPr>
        <w:pStyle w:val="Heading2"/>
      </w:pPr>
      <w:bookmarkStart w:id="28" w:name="_Toc37683212"/>
      <w:r>
        <w:rPr>
          <w:rFonts w:hint="eastAsia"/>
        </w:rPr>
        <w:t>g</w:t>
      </w:r>
      <w:r>
        <w:t>ithub repository</w:t>
      </w:r>
      <w:bookmarkEnd w:id="28"/>
      <w:r>
        <w:t xml:space="preserve"> </w:t>
      </w:r>
    </w:p>
    <w:p w14:paraId="158620D8" w14:textId="5FBFE723" w:rsidR="00A06A86" w:rsidRDefault="00712B3D" w:rsidP="00A06A86">
      <w:r>
        <w:rPr>
          <w:rFonts w:hint="eastAsia"/>
        </w:rPr>
        <w:t>v</w:t>
      </w:r>
      <w:r>
        <w:t xml:space="preserve">ue.js </w:t>
      </w:r>
      <w:r w:rsidR="004E078C">
        <w:rPr>
          <w:rFonts w:hint="eastAsia"/>
        </w:rPr>
        <w:t xml:space="preserve">과제를 제출하기 위한 프로젝트와 </w:t>
      </w:r>
      <w:r w:rsidR="00E81297">
        <w:t>github</w:t>
      </w:r>
      <w:r w:rsidR="00E81297">
        <w:rPr>
          <w:rFonts w:hint="eastAsia"/>
        </w:rPr>
        <w:t xml:space="preserve"> </w:t>
      </w:r>
      <w:r w:rsidR="00E81297">
        <w:t>repository</w:t>
      </w:r>
      <w:r w:rsidR="00E81297">
        <w:rPr>
          <w:rFonts w:hint="eastAsia"/>
        </w:rPr>
        <w:t xml:space="preserve">를 </w:t>
      </w:r>
      <w:r>
        <w:rPr>
          <w:rFonts w:hint="eastAsia"/>
        </w:rPr>
        <w:t xml:space="preserve">새로 </w:t>
      </w:r>
      <w:r w:rsidR="00E81297">
        <w:rPr>
          <w:rFonts w:hint="eastAsia"/>
        </w:rPr>
        <w:t>만들자.</w:t>
      </w:r>
    </w:p>
    <w:p w14:paraId="60131FCD" w14:textId="1B3A3766" w:rsidR="00F86740" w:rsidRDefault="00F86740" w:rsidP="00A06A86">
      <w:r>
        <w:rPr>
          <w:rFonts w:hint="eastAsia"/>
        </w:rPr>
        <w:t>이 프로젝트에 과제 파일 뿐만 아니라,</w:t>
      </w:r>
      <w:r>
        <w:t xml:space="preserve"> </w:t>
      </w:r>
      <w:r>
        <w:rPr>
          <w:rFonts w:hint="eastAsia"/>
        </w:rPr>
        <w:t>강의 예제가 들어있어도 된다.</w:t>
      </w:r>
    </w:p>
    <w:p w14:paraId="6044AF72" w14:textId="77777777" w:rsidR="00A06A86" w:rsidRDefault="00A06A86" w:rsidP="00A06A86"/>
    <w:p w14:paraId="76B20655" w14:textId="693AB23F" w:rsidR="00A06A86" w:rsidRDefault="00F86740" w:rsidP="00A06A86">
      <w:r>
        <w:rPr>
          <w:rFonts w:hint="eastAsia"/>
        </w:rPr>
        <w:t>아래 링크를 열어서 g</w:t>
      </w:r>
      <w:r>
        <w:t xml:space="preserve">ithub </w:t>
      </w:r>
      <w:r>
        <w:rPr>
          <w:rFonts w:hint="eastAsia"/>
        </w:rPr>
        <w:t>r</w:t>
      </w:r>
      <w:r>
        <w:t>epository</w:t>
      </w:r>
      <w:r>
        <w:rPr>
          <w:rFonts w:hint="eastAsia"/>
        </w:rPr>
        <w:t>를 등록하자.</w:t>
      </w:r>
    </w:p>
    <w:p w14:paraId="0BD51686" w14:textId="2588067E" w:rsidR="00F86740" w:rsidRDefault="00F86740" w:rsidP="00A06A86"/>
    <w:p w14:paraId="6E6DCABD" w14:textId="4B939F7F" w:rsidR="00C9465A" w:rsidRPr="00A06A86" w:rsidRDefault="00C9465A" w:rsidP="00A06A86">
      <w:r>
        <w:rPr>
          <w:rFonts w:hint="eastAsia"/>
        </w:rPr>
        <w:t>월요일 수업</w:t>
      </w:r>
    </w:p>
    <w:p w14:paraId="51CEFC01" w14:textId="11B1F07F" w:rsidR="00F86740" w:rsidRDefault="00E50ACC" w:rsidP="00C4240A">
      <w:hyperlink r:id="rId67" w:history="1">
        <w:r w:rsidR="00C9465A" w:rsidRPr="00C9465A">
          <w:rPr>
            <w:rStyle w:val="Hyperlink"/>
          </w:rPr>
          <w:t>https://forms.gle/wMAJhux8SgRLmYSV8</w:t>
        </w:r>
      </w:hyperlink>
    </w:p>
    <w:p w14:paraId="6D8B4AFB" w14:textId="7263F7C0" w:rsidR="00F86740" w:rsidRDefault="00F86740" w:rsidP="00C4240A"/>
    <w:p w14:paraId="002462C3" w14:textId="0EED766F" w:rsidR="00C9465A" w:rsidRDefault="00C9465A" w:rsidP="00C4240A"/>
    <w:p w14:paraId="46E53E84" w14:textId="623D72CF" w:rsidR="00C9465A" w:rsidRDefault="00C9465A" w:rsidP="00C4240A">
      <w:r>
        <w:rPr>
          <w:rFonts w:hint="eastAsia"/>
        </w:rPr>
        <w:t>수요일 수업</w:t>
      </w:r>
    </w:p>
    <w:p w14:paraId="6A6A606A" w14:textId="4C281596" w:rsidR="00C9465A" w:rsidRDefault="00E50ACC" w:rsidP="00C4240A">
      <w:hyperlink r:id="rId68" w:history="1">
        <w:r w:rsidR="005140FE" w:rsidRPr="005140FE">
          <w:rPr>
            <w:rStyle w:val="Hyperlink"/>
          </w:rPr>
          <w:t>https://forms.gle/MkAcnq4L9rLMGEnR7</w:t>
        </w:r>
      </w:hyperlink>
    </w:p>
    <w:p w14:paraId="34D460B8" w14:textId="38D0F8A1" w:rsidR="005140FE" w:rsidRDefault="005140FE" w:rsidP="00C4240A"/>
    <w:p w14:paraId="43DF09DC" w14:textId="6ADF644C" w:rsidR="005140FE" w:rsidRDefault="005140FE" w:rsidP="00C4240A">
      <w:r>
        <w:rPr>
          <w:rFonts w:hint="eastAsia"/>
        </w:rPr>
        <w:t xml:space="preserve">일요일 자정까지 과제와 </w:t>
      </w:r>
      <w:r>
        <w:t xml:space="preserve">url </w:t>
      </w:r>
      <w:r>
        <w:rPr>
          <w:rFonts w:hint="eastAsia"/>
        </w:rPr>
        <w:t>둘</w:t>
      </w:r>
      <w:r w:rsidR="00D850C9">
        <w:rPr>
          <w:rFonts w:hint="eastAsia"/>
        </w:rPr>
        <w:t xml:space="preserve"> </w:t>
      </w:r>
      <w:r>
        <w:rPr>
          <w:rFonts w:hint="eastAsia"/>
        </w:rPr>
        <w:t>다 제출하자.</w:t>
      </w:r>
    </w:p>
    <w:p w14:paraId="3BDD5995" w14:textId="35C282F8" w:rsidR="005140FE" w:rsidRDefault="005140FE" w:rsidP="00C4240A"/>
    <w:p w14:paraId="022735C5" w14:textId="77777777" w:rsidR="005140FE" w:rsidRDefault="005140FE" w:rsidP="00C4240A"/>
    <w:p w14:paraId="5CAEDC11" w14:textId="77777777" w:rsidR="005140FE" w:rsidRPr="00C4240A" w:rsidRDefault="005140FE" w:rsidP="00C4240A"/>
    <w:sectPr w:rsidR="005140FE" w:rsidRPr="00C4240A" w:rsidSect="00B12C18">
      <w:footerReference w:type="default" r:id="rId69"/>
      <w:pgSz w:w="11906" w:h="16838"/>
      <w:pgMar w:top="720" w:right="720" w:bottom="720" w:left="720" w:header="340" w:footer="113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2D2D83" w14:textId="77777777" w:rsidR="00974BCA" w:rsidRDefault="00974BCA" w:rsidP="00B12C18">
      <w:r>
        <w:separator/>
      </w:r>
    </w:p>
  </w:endnote>
  <w:endnote w:type="continuationSeparator" w:id="0">
    <w:p w14:paraId="3DB5ECFE" w14:textId="77777777" w:rsidR="00974BCA" w:rsidRDefault="00974BCA" w:rsidP="00B12C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67455E" w14:textId="77777777" w:rsidR="00766C9F" w:rsidRPr="00B12C18" w:rsidRDefault="00766C9F">
    <w:pPr>
      <w:tabs>
        <w:tab w:val="center" w:pos="4550"/>
        <w:tab w:val="left" w:pos="5818"/>
      </w:tabs>
      <w:ind w:right="260"/>
      <w:jc w:val="right"/>
      <w:rPr>
        <w:color w:val="A6A6A6" w:themeColor="background1" w:themeShade="A6"/>
      </w:rPr>
    </w:pPr>
    <w:r w:rsidRPr="00B12C18">
      <w:rPr>
        <w:color w:val="A6A6A6" w:themeColor="background1" w:themeShade="A6"/>
      </w:rPr>
      <w:fldChar w:fldCharType="begin"/>
    </w:r>
    <w:r w:rsidRPr="00B12C18">
      <w:rPr>
        <w:color w:val="A6A6A6" w:themeColor="background1" w:themeShade="A6"/>
      </w:rPr>
      <w:instrText xml:space="preserve"> PAGE   \* MERGEFORMAT </w:instrText>
    </w:r>
    <w:r w:rsidRPr="00B12C18">
      <w:rPr>
        <w:color w:val="A6A6A6" w:themeColor="background1" w:themeShade="A6"/>
      </w:rPr>
      <w:fldChar w:fldCharType="separate"/>
    </w:r>
    <w:r>
      <w:rPr>
        <w:noProof/>
        <w:color w:val="A6A6A6" w:themeColor="background1" w:themeShade="A6"/>
      </w:rPr>
      <w:t>1</w:t>
    </w:r>
    <w:r w:rsidRPr="00B12C18">
      <w:rPr>
        <w:color w:val="A6A6A6" w:themeColor="background1" w:themeShade="A6"/>
      </w:rPr>
      <w:fldChar w:fldCharType="end"/>
    </w:r>
    <w:r w:rsidRPr="00B12C18">
      <w:rPr>
        <w:color w:val="A6A6A6" w:themeColor="background1" w:themeShade="A6"/>
      </w:rPr>
      <w:t xml:space="preserve"> </w:t>
    </w:r>
    <w:r>
      <w:rPr>
        <w:color w:val="A6A6A6" w:themeColor="background1" w:themeShade="A6"/>
      </w:rPr>
      <w:t>/</w:t>
    </w:r>
    <w:r w:rsidRPr="00B12C18">
      <w:rPr>
        <w:color w:val="A6A6A6" w:themeColor="background1" w:themeShade="A6"/>
      </w:rPr>
      <w:t xml:space="preserve"> </w:t>
    </w:r>
    <w:r w:rsidRPr="00B12C18">
      <w:rPr>
        <w:color w:val="A6A6A6" w:themeColor="background1" w:themeShade="A6"/>
      </w:rPr>
      <w:fldChar w:fldCharType="begin"/>
    </w:r>
    <w:r w:rsidRPr="00B12C18">
      <w:rPr>
        <w:color w:val="A6A6A6" w:themeColor="background1" w:themeShade="A6"/>
      </w:rPr>
      <w:instrText xml:space="preserve"> NUMPAGES  \* Arabic  \* MERGEFORMAT </w:instrText>
    </w:r>
    <w:r w:rsidRPr="00B12C18">
      <w:rPr>
        <w:color w:val="A6A6A6" w:themeColor="background1" w:themeShade="A6"/>
      </w:rPr>
      <w:fldChar w:fldCharType="separate"/>
    </w:r>
    <w:r>
      <w:rPr>
        <w:noProof/>
        <w:color w:val="A6A6A6" w:themeColor="background1" w:themeShade="A6"/>
      </w:rPr>
      <w:t>1</w:t>
    </w:r>
    <w:r w:rsidRPr="00B12C18">
      <w:rPr>
        <w:color w:val="A6A6A6" w:themeColor="background1" w:themeShade="A6"/>
      </w:rPr>
      <w:fldChar w:fldCharType="end"/>
    </w:r>
  </w:p>
  <w:p w14:paraId="3CDCFE11" w14:textId="77777777" w:rsidR="00766C9F" w:rsidRDefault="00766C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E7AF5D" w14:textId="77777777" w:rsidR="00974BCA" w:rsidRDefault="00974BCA" w:rsidP="00B12C18">
      <w:r>
        <w:separator/>
      </w:r>
    </w:p>
  </w:footnote>
  <w:footnote w:type="continuationSeparator" w:id="0">
    <w:p w14:paraId="115034A4" w14:textId="77777777" w:rsidR="00974BCA" w:rsidRDefault="00974BCA" w:rsidP="00B12C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A1513"/>
    <w:multiLevelType w:val="hybridMultilevel"/>
    <w:tmpl w:val="5900E48E"/>
    <w:lvl w:ilvl="0" w:tplc="A18E2E12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41C20E4"/>
    <w:multiLevelType w:val="hybridMultilevel"/>
    <w:tmpl w:val="1962062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76126C3"/>
    <w:multiLevelType w:val="multilevel"/>
    <w:tmpl w:val="A5287F6A"/>
    <w:lvl w:ilvl="0">
      <w:start w:val="1"/>
      <w:numFmt w:val="decimal"/>
      <w:pStyle w:val="Heading1"/>
      <w:suff w:val="space"/>
      <w:lvlText w:val="%1."/>
      <w:lvlJc w:val="left"/>
      <w:pPr>
        <w:ind w:left="425" w:hanging="425"/>
      </w:pPr>
      <w:rPr>
        <w:rFonts w:ascii="굴림체" w:eastAsia="굴림체" w:hAnsi="굴림체" w:hint="eastAsia"/>
      </w:rPr>
    </w:lvl>
    <w:lvl w:ilvl="1">
      <w:start w:val="1"/>
      <w:numFmt w:val="decimal"/>
      <w:pStyle w:val="Heading2"/>
      <w:suff w:val="space"/>
      <w:lvlText w:val="%2)"/>
      <w:lvlJc w:val="left"/>
      <w:pPr>
        <w:ind w:left="454" w:hanging="454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34027648"/>
    <w:multiLevelType w:val="multilevel"/>
    <w:tmpl w:val="E984EC32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53B8050A"/>
    <w:multiLevelType w:val="multilevel"/>
    <w:tmpl w:val="F284505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D0D15EC"/>
    <w:multiLevelType w:val="hybridMultilevel"/>
    <w:tmpl w:val="41A2520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5"/>
  </w:num>
  <w:num w:numId="5">
    <w:abstractNumId w:val="1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bordersDoNotSurroundHeader/>
  <w:bordersDoNotSurroundFooter/>
  <w:attachedTemplate r:id="rId1"/>
  <w:defaultTabStop w:val="800"/>
  <w:drawingGridHorizontalSpacing w:val="58"/>
  <w:drawingGridVerticalSpacing w:val="58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0033"/>
    <w:rsid w:val="00000A77"/>
    <w:rsid w:val="0000409B"/>
    <w:rsid w:val="0000441E"/>
    <w:rsid w:val="00004B96"/>
    <w:rsid w:val="0000641A"/>
    <w:rsid w:val="00007740"/>
    <w:rsid w:val="00013AA6"/>
    <w:rsid w:val="00024BB5"/>
    <w:rsid w:val="00031C10"/>
    <w:rsid w:val="0003219E"/>
    <w:rsid w:val="00032949"/>
    <w:rsid w:val="00033351"/>
    <w:rsid w:val="00035D14"/>
    <w:rsid w:val="00042A0F"/>
    <w:rsid w:val="0005029D"/>
    <w:rsid w:val="0005117B"/>
    <w:rsid w:val="00052B22"/>
    <w:rsid w:val="00062289"/>
    <w:rsid w:val="00065D2E"/>
    <w:rsid w:val="00071353"/>
    <w:rsid w:val="00071C14"/>
    <w:rsid w:val="00093B49"/>
    <w:rsid w:val="00094F21"/>
    <w:rsid w:val="00096552"/>
    <w:rsid w:val="000A1FA6"/>
    <w:rsid w:val="000A2736"/>
    <w:rsid w:val="000A6632"/>
    <w:rsid w:val="000B2F29"/>
    <w:rsid w:val="000B7356"/>
    <w:rsid w:val="000C038C"/>
    <w:rsid w:val="000C21E4"/>
    <w:rsid w:val="000C4FF2"/>
    <w:rsid w:val="000C73D6"/>
    <w:rsid w:val="000D1A2B"/>
    <w:rsid w:val="000D45D2"/>
    <w:rsid w:val="000D5DF1"/>
    <w:rsid w:val="000E0661"/>
    <w:rsid w:val="000E3425"/>
    <w:rsid w:val="000E364D"/>
    <w:rsid w:val="000F25E2"/>
    <w:rsid w:val="000F30CA"/>
    <w:rsid w:val="000F5EB7"/>
    <w:rsid w:val="000F7DDA"/>
    <w:rsid w:val="00100618"/>
    <w:rsid w:val="0011439A"/>
    <w:rsid w:val="0013089C"/>
    <w:rsid w:val="00132454"/>
    <w:rsid w:val="001432E6"/>
    <w:rsid w:val="00147713"/>
    <w:rsid w:val="001559F0"/>
    <w:rsid w:val="00167A13"/>
    <w:rsid w:val="0017085D"/>
    <w:rsid w:val="0017207C"/>
    <w:rsid w:val="00174F7C"/>
    <w:rsid w:val="0017536D"/>
    <w:rsid w:val="00187032"/>
    <w:rsid w:val="0019240F"/>
    <w:rsid w:val="001941F6"/>
    <w:rsid w:val="00196CAC"/>
    <w:rsid w:val="001A2F0C"/>
    <w:rsid w:val="001A34CB"/>
    <w:rsid w:val="001A683B"/>
    <w:rsid w:val="001A7803"/>
    <w:rsid w:val="001B3DDE"/>
    <w:rsid w:val="001B4DEA"/>
    <w:rsid w:val="001B5C3A"/>
    <w:rsid w:val="001C6284"/>
    <w:rsid w:val="001D0DE9"/>
    <w:rsid w:val="001D7DB9"/>
    <w:rsid w:val="001E070B"/>
    <w:rsid w:val="001E2E84"/>
    <w:rsid w:val="001E37F5"/>
    <w:rsid w:val="001E5564"/>
    <w:rsid w:val="001E66B1"/>
    <w:rsid w:val="001E7B15"/>
    <w:rsid w:val="001E7C8D"/>
    <w:rsid w:val="00200BD8"/>
    <w:rsid w:val="002039ED"/>
    <w:rsid w:val="00206F20"/>
    <w:rsid w:val="0021074F"/>
    <w:rsid w:val="00213BD0"/>
    <w:rsid w:val="002161B8"/>
    <w:rsid w:val="00221BBF"/>
    <w:rsid w:val="00225875"/>
    <w:rsid w:val="00234944"/>
    <w:rsid w:val="00236813"/>
    <w:rsid w:val="00241ADE"/>
    <w:rsid w:val="00267907"/>
    <w:rsid w:val="0027607D"/>
    <w:rsid w:val="00284B46"/>
    <w:rsid w:val="002920F7"/>
    <w:rsid w:val="002A3656"/>
    <w:rsid w:val="002A37DE"/>
    <w:rsid w:val="002A4281"/>
    <w:rsid w:val="002A5A31"/>
    <w:rsid w:val="002A731B"/>
    <w:rsid w:val="002A7622"/>
    <w:rsid w:val="002B3780"/>
    <w:rsid w:val="002B66DD"/>
    <w:rsid w:val="002C23A8"/>
    <w:rsid w:val="002D0169"/>
    <w:rsid w:val="002D74CE"/>
    <w:rsid w:val="002E0322"/>
    <w:rsid w:val="002F238A"/>
    <w:rsid w:val="002F5826"/>
    <w:rsid w:val="002F67E6"/>
    <w:rsid w:val="0030309A"/>
    <w:rsid w:val="00314F11"/>
    <w:rsid w:val="0032397F"/>
    <w:rsid w:val="00324431"/>
    <w:rsid w:val="00324A90"/>
    <w:rsid w:val="003270EB"/>
    <w:rsid w:val="00334FFD"/>
    <w:rsid w:val="00347296"/>
    <w:rsid w:val="00353857"/>
    <w:rsid w:val="00353FAE"/>
    <w:rsid w:val="00354387"/>
    <w:rsid w:val="003549A1"/>
    <w:rsid w:val="0036359D"/>
    <w:rsid w:val="0036527F"/>
    <w:rsid w:val="00367CC5"/>
    <w:rsid w:val="00370E7F"/>
    <w:rsid w:val="00373010"/>
    <w:rsid w:val="003850DE"/>
    <w:rsid w:val="00386424"/>
    <w:rsid w:val="0039301C"/>
    <w:rsid w:val="003A58AC"/>
    <w:rsid w:val="003B6F4D"/>
    <w:rsid w:val="003D3E61"/>
    <w:rsid w:val="003E2DFA"/>
    <w:rsid w:val="003F1457"/>
    <w:rsid w:val="003F5B50"/>
    <w:rsid w:val="003F5CED"/>
    <w:rsid w:val="00400FF1"/>
    <w:rsid w:val="00402649"/>
    <w:rsid w:val="00411415"/>
    <w:rsid w:val="00413AF0"/>
    <w:rsid w:val="0041797B"/>
    <w:rsid w:val="004221C2"/>
    <w:rsid w:val="004247BF"/>
    <w:rsid w:val="00427259"/>
    <w:rsid w:val="004318F4"/>
    <w:rsid w:val="00444001"/>
    <w:rsid w:val="00447478"/>
    <w:rsid w:val="004532F1"/>
    <w:rsid w:val="0045779F"/>
    <w:rsid w:val="00460033"/>
    <w:rsid w:val="004609CB"/>
    <w:rsid w:val="00460BA8"/>
    <w:rsid w:val="004618EA"/>
    <w:rsid w:val="00471C33"/>
    <w:rsid w:val="00472E57"/>
    <w:rsid w:val="00480D0D"/>
    <w:rsid w:val="00483F8F"/>
    <w:rsid w:val="00491514"/>
    <w:rsid w:val="00494BE7"/>
    <w:rsid w:val="004A039B"/>
    <w:rsid w:val="004A0855"/>
    <w:rsid w:val="004A4784"/>
    <w:rsid w:val="004A68D1"/>
    <w:rsid w:val="004A6E11"/>
    <w:rsid w:val="004A6FC1"/>
    <w:rsid w:val="004A78DD"/>
    <w:rsid w:val="004B4762"/>
    <w:rsid w:val="004C55EC"/>
    <w:rsid w:val="004D2FA5"/>
    <w:rsid w:val="004D6A79"/>
    <w:rsid w:val="004E078C"/>
    <w:rsid w:val="004E2228"/>
    <w:rsid w:val="004E3139"/>
    <w:rsid w:val="004E5321"/>
    <w:rsid w:val="004F0938"/>
    <w:rsid w:val="004F1D18"/>
    <w:rsid w:val="004F2609"/>
    <w:rsid w:val="004F322C"/>
    <w:rsid w:val="004F56A1"/>
    <w:rsid w:val="004F739F"/>
    <w:rsid w:val="00506A02"/>
    <w:rsid w:val="00512169"/>
    <w:rsid w:val="00513C8E"/>
    <w:rsid w:val="005140FE"/>
    <w:rsid w:val="00514D2A"/>
    <w:rsid w:val="0051790E"/>
    <w:rsid w:val="00521309"/>
    <w:rsid w:val="00530E33"/>
    <w:rsid w:val="00540224"/>
    <w:rsid w:val="00550EFA"/>
    <w:rsid w:val="00557704"/>
    <w:rsid w:val="0056249C"/>
    <w:rsid w:val="0058123F"/>
    <w:rsid w:val="0059438A"/>
    <w:rsid w:val="005A7FC1"/>
    <w:rsid w:val="005B37BC"/>
    <w:rsid w:val="005B42BB"/>
    <w:rsid w:val="005C15C8"/>
    <w:rsid w:val="005C6FA4"/>
    <w:rsid w:val="005C7173"/>
    <w:rsid w:val="005C7255"/>
    <w:rsid w:val="005D0C63"/>
    <w:rsid w:val="005D1CC1"/>
    <w:rsid w:val="005E17B0"/>
    <w:rsid w:val="005E41CA"/>
    <w:rsid w:val="00603E12"/>
    <w:rsid w:val="00604694"/>
    <w:rsid w:val="00606DDB"/>
    <w:rsid w:val="00607B64"/>
    <w:rsid w:val="00612A0B"/>
    <w:rsid w:val="00613591"/>
    <w:rsid w:val="0061524B"/>
    <w:rsid w:val="00637ABA"/>
    <w:rsid w:val="00640D02"/>
    <w:rsid w:val="00641C13"/>
    <w:rsid w:val="00644C34"/>
    <w:rsid w:val="00646F84"/>
    <w:rsid w:val="0064783D"/>
    <w:rsid w:val="006541DE"/>
    <w:rsid w:val="0067310B"/>
    <w:rsid w:val="006741D0"/>
    <w:rsid w:val="00674531"/>
    <w:rsid w:val="0068376F"/>
    <w:rsid w:val="006852AC"/>
    <w:rsid w:val="00692BF6"/>
    <w:rsid w:val="006B48B5"/>
    <w:rsid w:val="006C01DF"/>
    <w:rsid w:val="006C39CE"/>
    <w:rsid w:val="006D3235"/>
    <w:rsid w:val="006F2EF1"/>
    <w:rsid w:val="006F33B3"/>
    <w:rsid w:val="007068DE"/>
    <w:rsid w:val="00706E2B"/>
    <w:rsid w:val="00712B3D"/>
    <w:rsid w:val="00726249"/>
    <w:rsid w:val="00727C71"/>
    <w:rsid w:val="00732402"/>
    <w:rsid w:val="00735347"/>
    <w:rsid w:val="0073540A"/>
    <w:rsid w:val="00742903"/>
    <w:rsid w:val="00742A84"/>
    <w:rsid w:val="007545EC"/>
    <w:rsid w:val="007555F0"/>
    <w:rsid w:val="0076446E"/>
    <w:rsid w:val="00766C9F"/>
    <w:rsid w:val="007675B7"/>
    <w:rsid w:val="00774E39"/>
    <w:rsid w:val="00775C9A"/>
    <w:rsid w:val="00787215"/>
    <w:rsid w:val="00787CD2"/>
    <w:rsid w:val="00790858"/>
    <w:rsid w:val="007A35A1"/>
    <w:rsid w:val="007A39D8"/>
    <w:rsid w:val="007A7666"/>
    <w:rsid w:val="007B2888"/>
    <w:rsid w:val="007B7E6A"/>
    <w:rsid w:val="007D5FD3"/>
    <w:rsid w:val="007D62BE"/>
    <w:rsid w:val="007D6591"/>
    <w:rsid w:val="007E6212"/>
    <w:rsid w:val="007F066A"/>
    <w:rsid w:val="007F0D60"/>
    <w:rsid w:val="007F393D"/>
    <w:rsid w:val="007F6AC6"/>
    <w:rsid w:val="007F6ADC"/>
    <w:rsid w:val="008003AA"/>
    <w:rsid w:val="00806557"/>
    <w:rsid w:val="0081077C"/>
    <w:rsid w:val="00810B74"/>
    <w:rsid w:val="00830AC6"/>
    <w:rsid w:val="00832980"/>
    <w:rsid w:val="00832A3A"/>
    <w:rsid w:val="00835F8F"/>
    <w:rsid w:val="008425BC"/>
    <w:rsid w:val="00851D3E"/>
    <w:rsid w:val="008577CE"/>
    <w:rsid w:val="00861A9E"/>
    <w:rsid w:val="00864104"/>
    <w:rsid w:val="00871740"/>
    <w:rsid w:val="00871AE4"/>
    <w:rsid w:val="00872536"/>
    <w:rsid w:val="008820B9"/>
    <w:rsid w:val="00882CF7"/>
    <w:rsid w:val="00884002"/>
    <w:rsid w:val="0089498E"/>
    <w:rsid w:val="008B3F70"/>
    <w:rsid w:val="008B45BB"/>
    <w:rsid w:val="008B660A"/>
    <w:rsid w:val="008C2D51"/>
    <w:rsid w:val="008D4B15"/>
    <w:rsid w:val="008D6830"/>
    <w:rsid w:val="00905752"/>
    <w:rsid w:val="00907512"/>
    <w:rsid w:val="009113F7"/>
    <w:rsid w:val="00916938"/>
    <w:rsid w:val="00920705"/>
    <w:rsid w:val="00922B2B"/>
    <w:rsid w:val="009267C4"/>
    <w:rsid w:val="00934C62"/>
    <w:rsid w:val="00960735"/>
    <w:rsid w:val="00967AD4"/>
    <w:rsid w:val="009704BB"/>
    <w:rsid w:val="00971946"/>
    <w:rsid w:val="00973DC7"/>
    <w:rsid w:val="00974BCA"/>
    <w:rsid w:val="009773CF"/>
    <w:rsid w:val="00981AC7"/>
    <w:rsid w:val="009879A8"/>
    <w:rsid w:val="009A123B"/>
    <w:rsid w:val="009B0F10"/>
    <w:rsid w:val="009C7073"/>
    <w:rsid w:val="009D6B30"/>
    <w:rsid w:val="009D6D73"/>
    <w:rsid w:val="009F6770"/>
    <w:rsid w:val="00A03383"/>
    <w:rsid w:val="00A0699E"/>
    <w:rsid w:val="00A06A86"/>
    <w:rsid w:val="00A1303D"/>
    <w:rsid w:val="00A2149F"/>
    <w:rsid w:val="00A23428"/>
    <w:rsid w:val="00A25BAC"/>
    <w:rsid w:val="00A33194"/>
    <w:rsid w:val="00A418F0"/>
    <w:rsid w:val="00A4243B"/>
    <w:rsid w:val="00A440AE"/>
    <w:rsid w:val="00A53806"/>
    <w:rsid w:val="00A576C2"/>
    <w:rsid w:val="00A63FCA"/>
    <w:rsid w:val="00A65145"/>
    <w:rsid w:val="00A6659D"/>
    <w:rsid w:val="00A66B72"/>
    <w:rsid w:val="00A80524"/>
    <w:rsid w:val="00A81C90"/>
    <w:rsid w:val="00A8463D"/>
    <w:rsid w:val="00A923D3"/>
    <w:rsid w:val="00A94C7D"/>
    <w:rsid w:val="00A95E88"/>
    <w:rsid w:val="00AB3337"/>
    <w:rsid w:val="00AB45B5"/>
    <w:rsid w:val="00AC36FA"/>
    <w:rsid w:val="00AC72AE"/>
    <w:rsid w:val="00AD347F"/>
    <w:rsid w:val="00AD3ADA"/>
    <w:rsid w:val="00AD7E48"/>
    <w:rsid w:val="00AE18A0"/>
    <w:rsid w:val="00AE4C5C"/>
    <w:rsid w:val="00AF14EA"/>
    <w:rsid w:val="00AF600F"/>
    <w:rsid w:val="00AF7567"/>
    <w:rsid w:val="00B0025B"/>
    <w:rsid w:val="00B0045D"/>
    <w:rsid w:val="00B004EB"/>
    <w:rsid w:val="00B02261"/>
    <w:rsid w:val="00B03C69"/>
    <w:rsid w:val="00B07800"/>
    <w:rsid w:val="00B07AA0"/>
    <w:rsid w:val="00B12206"/>
    <w:rsid w:val="00B12C18"/>
    <w:rsid w:val="00B13CEC"/>
    <w:rsid w:val="00B16E53"/>
    <w:rsid w:val="00B319C9"/>
    <w:rsid w:val="00B320DB"/>
    <w:rsid w:val="00B3247F"/>
    <w:rsid w:val="00B3332F"/>
    <w:rsid w:val="00B341FE"/>
    <w:rsid w:val="00B35DB9"/>
    <w:rsid w:val="00B409B5"/>
    <w:rsid w:val="00B41315"/>
    <w:rsid w:val="00B422E6"/>
    <w:rsid w:val="00B551BF"/>
    <w:rsid w:val="00B56832"/>
    <w:rsid w:val="00B568E5"/>
    <w:rsid w:val="00B603F6"/>
    <w:rsid w:val="00B654C1"/>
    <w:rsid w:val="00B668AA"/>
    <w:rsid w:val="00B66FE8"/>
    <w:rsid w:val="00B7410B"/>
    <w:rsid w:val="00B76C72"/>
    <w:rsid w:val="00B83E9B"/>
    <w:rsid w:val="00B87AAD"/>
    <w:rsid w:val="00B90154"/>
    <w:rsid w:val="00BA06C8"/>
    <w:rsid w:val="00BB12A2"/>
    <w:rsid w:val="00BC3B24"/>
    <w:rsid w:val="00BE65F0"/>
    <w:rsid w:val="00BE7C99"/>
    <w:rsid w:val="00BF6068"/>
    <w:rsid w:val="00BF77BD"/>
    <w:rsid w:val="00C02231"/>
    <w:rsid w:val="00C04924"/>
    <w:rsid w:val="00C060A3"/>
    <w:rsid w:val="00C21077"/>
    <w:rsid w:val="00C22086"/>
    <w:rsid w:val="00C31914"/>
    <w:rsid w:val="00C352DD"/>
    <w:rsid w:val="00C4240A"/>
    <w:rsid w:val="00C4250A"/>
    <w:rsid w:val="00C500EC"/>
    <w:rsid w:val="00C53F7B"/>
    <w:rsid w:val="00C54147"/>
    <w:rsid w:val="00C6092D"/>
    <w:rsid w:val="00C61B50"/>
    <w:rsid w:val="00C63685"/>
    <w:rsid w:val="00C64E54"/>
    <w:rsid w:val="00C70593"/>
    <w:rsid w:val="00C71380"/>
    <w:rsid w:val="00C7196B"/>
    <w:rsid w:val="00C7447A"/>
    <w:rsid w:val="00C74A18"/>
    <w:rsid w:val="00C779C5"/>
    <w:rsid w:val="00C847C7"/>
    <w:rsid w:val="00C84F9A"/>
    <w:rsid w:val="00C863BA"/>
    <w:rsid w:val="00C86CB0"/>
    <w:rsid w:val="00C90572"/>
    <w:rsid w:val="00C9465A"/>
    <w:rsid w:val="00C956AC"/>
    <w:rsid w:val="00C96048"/>
    <w:rsid w:val="00CA22C6"/>
    <w:rsid w:val="00CA36C0"/>
    <w:rsid w:val="00CA39D4"/>
    <w:rsid w:val="00CA3B26"/>
    <w:rsid w:val="00CA538F"/>
    <w:rsid w:val="00CA689A"/>
    <w:rsid w:val="00CC11CE"/>
    <w:rsid w:val="00CC34CD"/>
    <w:rsid w:val="00CD1444"/>
    <w:rsid w:val="00CD3D61"/>
    <w:rsid w:val="00CE10A7"/>
    <w:rsid w:val="00CE2F4F"/>
    <w:rsid w:val="00CE424E"/>
    <w:rsid w:val="00CE6B74"/>
    <w:rsid w:val="00CF1923"/>
    <w:rsid w:val="00CF1C0A"/>
    <w:rsid w:val="00CF53BA"/>
    <w:rsid w:val="00D11F36"/>
    <w:rsid w:val="00D17AED"/>
    <w:rsid w:val="00D33391"/>
    <w:rsid w:val="00D36DD0"/>
    <w:rsid w:val="00D37DCE"/>
    <w:rsid w:val="00D511D0"/>
    <w:rsid w:val="00D5623A"/>
    <w:rsid w:val="00D576ED"/>
    <w:rsid w:val="00D6450A"/>
    <w:rsid w:val="00D64E5F"/>
    <w:rsid w:val="00D67EEC"/>
    <w:rsid w:val="00D737AA"/>
    <w:rsid w:val="00D73ED9"/>
    <w:rsid w:val="00D77769"/>
    <w:rsid w:val="00D80C64"/>
    <w:rsid w:val="00D84138"/>
    <w:rsid w:val="00D84C61"/>
    <w:rsid w:val="00D850C9"/>
    <w:rsid w:val="00D85B96"/>
    <w:rsid w:val="00D86DD7"/>
    <w:rsid w:val="00D87F8F"/>
    <w:rsid w:val="00DA03B0"/>
    <w:rsid w:val="00DA65D8"/>
    <w:rsid w:val="00DC05A1"/>
    <w:rsid w:val="00DC19E0"/>
    <w:rsid w:val="00DD2460"/>
    <w:rsid w:val="00DD2C7D"/>
    <w:rsid w:val="00DF0360"/>
    <w:rsid w:val="00DF0E72"/>
    <w:rsid w:val="00DF3CA6"/>
    <w:rsid w:val="00DF4765"/>
    <w:rsid w:val="00DF6BA9"/>
    <w:rsid w:val="00E058B3"/>
    <w:rsid w:val="00E073C9"/>
    <w:rsid w:val="00E11AC6"/>
    <w:rsid w:val="00E12D2D"/>
    <w:rsid w:val="00E21AF1"/>
    <w:rsid w:val="00E30155"/>
    <w:rsid w:val="00E36A65"/>
    <w:rsid w:val="00E40841"/>
    <w:rsid w:val="00E41399"/>
    <w:rsid w:val="00E422CC"/>
    <w:rsid w:val="00E451E7"/>
    <w:rsid w:val="00E46F82"/>
    <w:rsid w:val="00E50655"/>
    <w:rsid w:val="00E50ACC"/>
    <w:rsid w:val="00E538BF"/>
    <w:rsid w:val="00E55708"/>
    <w:rsid w:val="00E63628"/>
    <w:rsid w:val="00E73551"/>
    <w:rsid w:val="00E81297"/>
    <w:rsid w:val="00E827BD"/>
    <w:rsid w:val="00E833E9"/>
    <w:rsid w:val="00E83771"/>
    <w:rsid w:val="00E83BFE"/>
    <w:rsid w:val="00E87C03"/>
    <w:rsid w:val="00E90B9D"/>
    <w:rsid w:val="00EA4E02"/>
    <w:rsid w:val="00EA6E39"/>
    <w:rsid w:val="00ED0752"/>
    <w:rsid w:val="00ED09B5"/>
    <w:rsid w:val="00EE2068"/>
    <w:rsid w:val="00EE3E72"/>
    <w:rsid w:val="00EE43DA"/>
    <w:rsid w:val="00EF3967"/>
    <w:rsid w:val="00EF74F7"/>
    <w:rsid w:val="00EF7D31"/>
    <w:rsid w:val="00F0191A"/>
    <w:rsid w:val="00F04FB4"/>
    <w:rsid w:val="00F06727"/>
    <w:rsid w:val="00F10544"/>
    <w:rsid w:val="00F12B13"/>
    <w:rsid w:val="00F14B8E"/>
    <w:rsid w:val="00F167EE"/>
    <w:rsid w:val="00F348CA"/>
    <w:rsid w:val="00F422C7"/>
    <w:rsid w:val="00F460AD"/>
    <w:rsid w:val="00F54953"/>
    <w:rsid w:val="00F5549F"/>
    <w:rsid w:val="00F560BE"/>
    <w:rsid w:val="00F579D5"/>
    <w:rsid w:val="00F71AE4"/>
    <w:rsid w:val="00F74F69"/>
    <w:rsid w:val="00F774A8"/>
    <w:rsid w:val="00F821EA"/>
    <w:rsid w:val="00F84A99"/>
    <w:rsid w:val="00F86740"/>
    <w:rsid w:val="00F873DF"/>
    <w:rsid w:val="00F958D1"/>
    <w:rsid w:val="00FA289F"/>
    <w:rsid w:val="00FA6592"/>
    <w:rsid w:val="00FC1471"/>
    <w:rsid w:val="00FC1F6A"/>
    <w:rsid w:val="00FC3381"/>
    <w:rsid w:val="00FC46AA"/>
    <w:rsid w:val="00FC7004"/>
    <w:rsid w:val="00FD1F32"/>
    <w:rsid w:val="00FD297A"/>
    <w:rsid w:val="00FD5024"/>
    <w:rsid w:val="00FD7664"/>
    <w:rsid w:val="00FE4647"/>
    <w:rsid w:val="00FE7A9C"/>
    <w:rsid w:val="00FF0E3C"/>
    <w:rsid w:val="00FF3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FC718DC"/>
  <w15:chartTrackingRefBased/>
  <w15:docId w15:val="{03171F13-4118-4EE9-8F57-C94102483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6E2B"/>
    <w:pPr>
      <w:widowControl w:val="0"/>
      <w:wordWrap w:val="0"/>
      <w:autoSpaceDE w:val="0"/>
      <w:autoSpaceDN w:val="0"/>
      <w:spacing w:after="0" w:line="240" w:lineRule="auto"/>
    </w:pPr>
    <w:rPr>
      <w:rFonts w:ascii="굴림체" w:eastAsia="굴림체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79D5"/>
    <w:pPr>
      <w:keepNext/>
      <w:numPr>
        <w:numId w:val="1"/>
      </w:numPr>
      <w:outlineLvl w:val="0"/>
    </w:pPr>
    <w:rPr>
      <w:rFonts w:asciiTheme="majorHAnsi" w:hAnsiTheme="majorHAnsi" w:cstheme="majorBidi"/>
      <w:b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79D5"/>
    <w:pPr>
      <w:keepNext/>
      <w:numPr>
        <w:ilvl w:val="1"/>
        <w:numId w:val="1"/>
      </w:numPr>
      <w:outlineLvl w:val="1"/>
    </w:pPr>
    <w:rPr>
      <w:rFonts w:hAnsiTheme="majorHAnsi" w:cstheme="majorBidi"/>
      <w:b/>
      <w:sz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79D5"/>
    <w:pPr>
      <w:keepNext/>
      <w:outlineLvl w:val="2"/>
    </w:pPr>
    <w:rPr>
      <w:rFonts w:asciiTheme="majorHAnsi" w:eastAsia="돋움" w:hAnsiTheme="majorHAnsi" w:cstheme="majorBidi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79D5"/>
    <w:rPr>
      <w:rFonts w:asciiTheme="majorHAnsi" w:eastAsia="굴림체" w:hAnsiTheme="majorHAnsi" w:cstheme="majorBidi"/>
      <w:b/>
      <w:sz w:val="4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579D5"/>
    <w:rPr>
      <w:rFonts w:ascii="굴림체" w:eastAsia="굴림체" w:hAnsiTheme="majorHAnsi" w:cstheme="majorBidi"/>
      <w:b/>
      <w:sz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579D5"/>
    <w:rPr>
      <w:rFonts w:asciiTheme="majorHAnsi" w:eastAsia="돋움" w:hAnsiTheme="majorHAnsi" w:cstheme="majorBidi"/>
      <w:b/>
      <w:sz w:val="24"/>
    </w:rPr>
  </w:style>
  <w:style w:type="paragraph" w:customStyle="1" w:styleId="a">
    <w:name w:val="소스코드표"/>
    <w:basedOn w:val="Normal"/>
    <w:link w:val="Char"/>
    <w:qFormat/>
    <w:rsid w:val="0090575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djustRightInd w:val="0"/>
      <w:snapToGrid w:val="0"/>
      <w:spacing w:line="220" w:lineRule="exact"/>
    </w:pPr>
  </w:style>
  <w:style w:type="paragraph" w:customStyle="1" w:styleId="a0">
    <w:name w:val="소스코드"/>
    <w:basedOn w:val="Normal"/>
    <w:link w:val="Char0"/>
    <w:qFormat/>
    <w:rsid w:val="00905752"/>
    <w:pPr>
      <w:adjustRightInd w:val="0"/>
      <w:snapToGrid w:val="0"/>
      <w:spacing w:line="220" w:lineRule="exact"/>
    </w:pPr>
  </w:style>
  <w:style w:type="character" w:customStyle="1" w:styleId="Char">
    <w:name w:val="소스코드표 Char"/>
    <w:basedOn w:val="DefaultParagraphFont"/>
    <w:link w:val="a"/>
    <w:rsid w:val="00905752"/>
    <w:rPr>
      <w:rFonts w:ascii="굴림체" w:eastAsia="굴림체"/>
    </w:rPr>
  </w:style>
  <w:style w:type="paragraph" w:styleId="Header">
    <w:name w:val="header"/>
    <w:basedOn w:val="Normal"/>
    <w:link w:val="HeaderChar"/>
    <w:uiPriority w:val="99"/>
    <w:unhideWhenUsed/>
    <w:rsid w:val="00B12C1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소스코드 Char"/>
    <w:basedOn w:val="DefaultParagraphFont"/>
    <w:link w:val="a0"/>
    <w:rsid w:val="00905752"/>
    <w:rPr>
      <w:rFonts w:ascii="굴림체" w:eastAsia="굴림체"/>
    </w:rPr>
  </w:style>
  <w:style w:type="character" w:customStyle="1" w:styleId="HeaderChar">
    <w:name w:val="Header Char"/>
    <w:basedOn w:val="DefaultParagraphFont"/>
    <w:link w:val="Header"/>
    <w:uiPriority w:val="99"/>
    <w:rsid w:val="00B12C18"/>
    <w:rPr>
      <w:rFonts w:ascii="굴림체" w:eastAsia="굴림체"/>
    </w:rPr>
  </w:style>
  <w:style w:type="paragraph" w:styleId="Footer">
    <w:name w:val="footer"/>
    <w:basedOn w:val="Normal"/>
    <w:link w:val="FooterChar"/>
    <w:uiPriority w:val="99"/>
    <w:unhideWhenUsed/>
    <w:rsid w:val="00B12C18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B12C18"/>
    <w:rPr>
      <w:rFonts w:ascii="굴림체" w:eastAsia="굴림체"/>
    </w:rPr>
  </w:style>
  <w:style w:type="paragraph" w:customStyle="1" w:styleId="1">
    <w:name w:val="목록1"/>
    <w:basedOn w:val="ListParagraph"/>
    <w:link w:val="1Char"/>
    <w:rsid w:val="002F238A"/>
    <w:pPr>
      <w:numPr>
        <w:numId w:val="3"/>
      </w:numPr>
      <w:ind w:leftChars="0" w:left="300" w:hangingChars="150" w:hanging="300"/>
    </w:pPr>
    <w:rPr>
      <w:szCs w:val="20"/>
    </w:rPr>
  </w:style>
  <w:style w:type="character" w:customStyle="1" w:styleId="1Char">
    <w:name w:val="목록1 Char"/>
    <w:basedOn w:val="DefaultParagraphFont"/>
    <w:link w:val="1"/>
    <w:rsid w:val="002F238A"/>
    <w:rPr>
      <w:rFonts w:ascii="굴림체" w:eastAsia="굴림체"/>
      <w:szCs w:val="20"/>
    </w:rPr>
  </w:style>
  <w:style w:type="paragraph" w:styleId="ListParagraph">
    <w:name w:val="List Paragraph"/>
    <w:basedOn w:val="Normal"/>
    <w:uiPriority w:val="34"/>
    <w:qFormat/>
    <w:rsid w:val="002F238A"/>
    <w:pPr>
      <w:ind w:leftChars="400" w:left="800"/>
    </w:pPr>
  </w:style>
  <w:style w:type="table" w:styleId="TableGrid">
    <w:name w:val="Table Grid"/>
    <w:basedOn w:val="TableNormal"/>
    <w:uiPriority w:val="39"/>
    <w:rsid w:val="001143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1439A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tab-span">
    <w:name w:val="apple-tab-span"/>
    <w:basedOn w:val="DefaultParagraphFont"/>
    <w:rsid w:val="0011439A"/>
  </w:style>
  <w:style w:type="character" w:customStyle="1" w:styleId="ng-binding">
    <w:name w:val="ng-binding"/>
    <w:basedOn w:val="DefaultParagraphFont"/>
    <w:rsid w:val="000A2736"/>
  </w:style>
  <w:style w:type="paragraph" w:styleId="Date">
    <w:name w:val="Date"/>
    <w:basedOn w:val="Normal"/>
    <w:next w:val="Normal"/>
    <w:link w:val="DateChar"/>
    <w:uiPriority w:val="99"/>
    <w:semiHidden/>
    <w:unhideWhenUsed/>
    <w:rsid w:val="00F12B13"/>
  </w:style>
  <w:style w:type="character" w:customStyle="1" w:styleId="DateChar">
    <w:name w:val="Date Char"/>
    <w:basedOn w:val="DefaultParagraphFont"/>
    <w:link w:val="Date"/>
    <w:uiPriority w:val="99"/>
    <w:semiHidden/>
    <w:rsid w:val="00F12B13"/>
    <w:rPr>
      <w:rFonts w:ascii="굴림체" w:eastAsia="굴림체"/>
    </w:rPr>
  </w:style>
  <w:style w:type="paragraph" w:styleId="TOC1">
    <w:name w:val="toc 1"/>
    <w:basedOn w:val="Normal"/>
    <w:next w:val="Normal"/>
    <w:autoRedefine/>
    <w:uiPriority w:val="39"/>
    <w:unhideWhenUsed/>
    <w:rsid w:val="00F12B13"/>
  </w:style>
  <w:style w:type="character" w:styleId="Hyperlink">
    <w:name w:val="Hyperlink"/>
    <w:basedOn w:val="DefaultParagraphFont"/>
    <w:uiPriority w:val="99"/>
    <w:unhideWhenUsed/>
    <w:rsid w:val="00F12B13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12B13"/>
    <w:pPr>
      <w:ind w:leftChars="200" w:left="425"/>
    </w:pPr>
  </w:style>
  <w:style w:type="paragraph" w:customStyle="1" w:styleId="a1">
    <w:name w:val="코드표"/>
    <w:basedOn w:val="Normal"/>
    <w:link w:val="Char1"/>
    <w:qFormat/>
    <w:rsid w:val="00A95E88"/>
    <w:pPr>
      <w:wordWrap/>
      <w:adjustRightInd w:val="0"/>
      <w:spacing w:line="220" w:lineRule="exact"/>
      <w:jc w:val="left"/>
    </w:pPr>
    <w:rPr>
      <w:rFonts w:cs="굴림체"/>
      <w:bCs/>
      <w:kern w:val="0"/>
      <w:szCs w:val="20"/>
    </w:rPr>
  </w:style>
  <w:style w:type="character" w:customStyle="1" w:styleId="Char1">
    <w:name w:val="코드표 Char"/>
    <w:basedOn w:val="DefaultParagraphFont"/>
    <w:link w:val="a1"/>
    <w:rsid w:val="00A95E88"/>
    <w:rPr>
      <w:rFonts w:ascii="굴림체" w:eastAsia="굴림체" w:cs="굴림체"/>
      <w:bCs/>
      <w:kern w:val="0"/>
      <w:szCs w:val="20"/>
    </w:rPr>
  </w:style>
  <w:style w:type="character" w:customStyle="1" w:styleId="il">
    <w:name w:val="il"/>
    <w:basedOn w:val="DefaultParagraphFont"/>
    <w:rsid w:val="004247BF"/>
  </w:style>
  <w:style w:type="character" w:customStyle="1" w:styleId="im">
    <w:name w:val="im"/>
    <w:basedOn w:val="DefaultParagraphFont"/>
    <w:rsid w:val="004247BF"/>
  </w:style>
  <w:style w:type="paragraph" w:customStyle="1" w:styleId="a2">
    <w:name w:val="바탕글"/>
    <w:basedOn w:val="Normal"/>
    <w:rsid w:val="00BB12A2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xl1042">
    <w:name w:val="xl104 사본2"/>
    <w:basedOn w:val="Normal"/>
    <w:rsid w:val="00726249"/>
    <w:pPr>
      <w:wordWrap/>
      <w:jc w:val="center"/>
      <w:textAlignment w:val="center"/>
    </w:pPr>
    <w:rPr>
      <w:rFonts w:ascii="맑은 고딕" w:eastAsia="굴림" w:hAnsi="굴림" w:cs="굴림"/>
      <w:color w:val="000000"/>
      <w:kern w:val="0"/>
      <w:sz w:val="28"/>
      <w:szCs w:val="28"/>
    </w:rPr>
  </w:style>
  <w:style w:type="paragraph" w:customStyle="1" w:styleId="xl67">
    <w:name w:val="xl67"/>
    <w:basedOn w:val="Normal"/>
    <w:rsid w:val="00C7447A"/>
    <w:pPr>
      <w:wordWrap/>
      <w:jc w:val="center"/>
      <w:textAlignment w:val="center"/>
    </w:pPr>
    <w:rPr>
      <w:rFonts w:ascii="돋움" w:eastAsia="굴림" w:hAnsi="굴림" w:cs="굴림"/>
      <w:color w:val="000000"/>
      <w:kern w:val="0"/>
      <w:sz w:val="18"/>
      <w:szCs w:val="18"/>
    </w:rPr>
  </w:style>
  <w:style w:type="paragraph" w:customStyle="1" w:styleId="xl68">
    <w:name w:val="xl68"/>
    <w:basedOn w:val="Normal"/>
    <w:rsid w:val="00C7447A"/>
    <w:pPr>
      <w:wordWrap/>
      <w:jc w:val="center"/>
      <w:textAlignment w:val="center"/>
    </w:pPr>
    <w:rPr>
      <w:rFonts w:ascii="돋움" w:eastAsia="굴림" w:hAnsi="굴림" w:cs="굴림"/>
      <w:color w:val="000000"/>
      <w:kern w:val="0"/>
      <w:sz w:val="18"/>
      <w:szCs w:val="18"/>
    </w:rPr>
  </w:style>
  <w:style w:type="paragraph" w:customStyle="1" w:styleId="xl69">
    <w:name w:val="xl69"/>
    <w:basedOn w:val="Normal"/>
    <w:rsid w:val="00C7447A"/>
    <w:pPr>
      <w:wordWrap/>
      <w:jc w:val="center"/>
      <w:textAlignment w:val="center"/>
    </w:pPr>
    <w:rPr>
      <w:rFonts w:ascii="돋움" w:eastAsia="굴림" w:hAnsi="굴림" w:cs="굴림"/>
      <w:color w:val="000000"/>
      <w:kern w:val="0"/>
      <w:sz w:val="18"/>
      <w:szCs w:val="18"/>
    </w:rPr>
  </w:style>
  <w:style w:type="paragraph" w:customStyle="1" w:styleId="xl72">
    <w:name w:val="xl72"/>
    <w:basedOn w:val="Normal"/>
    <w:rsid w:val="00872536"/>
    <w:pPr>
      <w:wordWrap/>
      <w:jc w:val="center"/>
      <w:textAlignment w:val="center"/>
    </w:pPr>
    <w:rPr>
      <w:rFonts w:ascii="돋움" w:eastAsia="굴림" w:hAnsi="굴림" w:cs="굴림"/>
      <w:color w:val="000000"/>
      <w:kern w:val="0"/>
      <w:sz w:val="18"/>
      <w:szCs w:val="18"/>
    </w:rPr>
  </w:style>
  <w:style w:type="paragraph" w:customStyle="1" w:styleId="xl73">
    <w:name w:val="xl73"/>
    <w:basedOn w:val="Normal"/>
    <w:rsid w:val="00872536"/>
    <w:pPr>
      <w:wordWrap/>
      <w:jc w:val="center"/>
      <w:textAlignment w:val="center"/>
    </w:pPr>
    <w:rPr>
      <w:rFonts w:ascii="돋움" w:eastAsia="굴림" w:hAnsi="굴림" w:cs="굴림"/>
      <w:color w:val="000000"/>
      <w:kern w:val="0"/>
      <w:sz w:val="18"/>
      <w:szCs w:val="18"/>
    </w:rPr>
  </w:style>
  <w:style w:type="paragraph" w:customStyle="1" w:styleId="xl75">
    <w:name w:val="xl75"/>
    <w:basedOn w:val="Normal"/>
    <w:rsid w:val="00872536"/>
    <w:pPr>
      <w:wordWrap/>
      <w:jc w:val="center"/>
      <w:textAlignment w:val="center"/>
    </w:pPr>
    <w:rPr>
      <w:rFonts w:ascii="돋움" w:eastAsia="굴림" w:hAnsi="굴림" w:cs="굴림"/>
      <w:color w:val="000000"/>
      <w:kern w:val="0"/>
      <w:sz w:val="18"/>
      <w:szCs w:val="18"/>
    </w:rPr>
  </w:style>
  <w:style w:type="paragraph" w:customStyle="1" w:styleId="xl74">
    <w:name w:val="xl74"/>
    <w:basedOn w:val="Normal"/>
    <w:rsid w:val="00872536"/>
    <w:pPr>
      <w:wordWrap/>
      <w:jc w:val="left"/>
      <w:textAlignment w:val="center"/>
    </w:pPr>
    <w:rPr>
      <w:rFonts w:ascii="돋움" w:eastAsia="굴림" w:hAnsi="굴림" w:cs="굴림"/>
      <w:color w:val="000000"/>
      <w:kern w:val="0"/>
      <w:sz w:val="16"/>
      <w:szCs w:val="16"/>
    </w:rPr>
  </w:style>
  <w:style w:type="paragraph" w:customStyle="1" w:styleId="xl65">
    <w:name w:val="xl65"/>
    <w:basedOn w:val="Normal"/>
    <w:rsid w:val="00872536"/>
    <w:pPr>
      <w:wordWrap/>
      <w:jc w:val="center"/>
      <w:textAlignment w:val="center"/>
    </w:pPr>
    <w:rPr>
      <w:rFonts w:ascii="맑은 고딕" w:eastAsia="굴림" w:hAnsi="굴림" w:cs="굴림"/>
      <w:color w:val="000000"/>
      <w:kern w:val="0"/>
      <w:sz w:val="22"/>
    </w:rPr>
  </w:style>
  <w:style w:type="paragraph" w:customStyle="1" w:styleId="xl71">
    <w:name w:val="xl71"/>
    <w:basedOn w:val="Normal"/>
    <w:rsid w:val="00872536"/>
    <w:pPr>
      <w:wordWrap/>
      <w:jc w:val="left"/>
      <w:textAlignment w:val="center"/>
    </w:pPr>
    <w:rPr>
      <w:rFonts w:ascii="돋움" w:eastAsia="굴림" w:hAnsi="굴림" w:cs="굴림"/>
      <w:color w:val="000000"/>
      <w:kern w:val="0"/>
      <w:sz w:val="18"/>
      <w:szCs w:val="18"/>
    </w:rPr>
  </w:style>
  <w:style w:type="paragraph" w:customStyle="1" w:styleId="a3">
    <w:name w:val="출력"/>
    <w:basedOn w:val="a0"/>
    <w:link w:val="Char2"/>
    <w:autoRedefine/>
    <w:qFormat/>
    <w:rsid w:val="00646F84"/>
    <w:pPr>
      <w:spacing w:line="200" w:lineRule="exact"/>
    </w:pPr>
    <w:rPr>
      <w:sz w:val="18"/>
    </w:rPr>
  </w:style>
  <w:style w:type="character" w:customStyle="1" w:styleId="Char2">
    <w:name w:val="출력 Char"/>
    <w:basedOn w:val="Char0"/>
    <w:link w:val="a3"/>
    <w:rsid w:val="00646F84"/>
    <w:rPr>
      <w:rFonts w:ascii="굴림체" w:eastAsia="굴림체"/>
      <w:sz w:val="18"/>
    </w:rPr>
  </w:style>
  <w:style w:type="character" w:customStyle="1" w:styleId="com">
    <w:name w:val="com"/>
    <w:basedOn w:val="DefaultParagraphFont"/>
    <w:rsid w:val="00373010"/>
  </w:style>
  <w:style w:type="character" w:customStyle="1" w:styleId="pln">
    <w:name w:val="pln"/>
    <w:basedOn w:val="DefaultParagraphFont"/>
    <w:rsid w:val="00373010"/>
  </w:style>
  <w:style w:type="character" w:customStyle="1" w:styleId="tag">
    <w:name w:val="tag"/>
    <w:basedOn w:val="DefaultParagraphFont"/>
    <w:rsid w:val="00373010"/>
  </w:style>
  <w:style w:type="character" w:customStyle="1" w:styleId="atn">
    <w:name w:val="atn"/>
    <w:basedOn w:val="DefaultParagraphFont"/>
    <w:rsid w:val="00373010"/>
  </w:style>
  <w:style w:type="character" w:customStyle="1" w:styleId="pun">
    <w:name w:val="pun"/>
    <w:basedOn w:val="DefaultParagraphFont"/>
    <w:rsid w:val="00373010"/>
  </w:style>
  <w:style w:type="character" w:customStyle="1" w:styleId="atv">
    <w:name w:val="atv"/>
    <w:basedOn w:val="DefaultParagraphFont"/>
    <w:rsid w:val="00373010"/>
  </w:style>
  <w:style w:type="character" w:customStyle="1" w:styleId="kwd">
    <w:name w:val="kwd"/>
    <w:basedOn w:val="DefaultParagraphFont"/>
    <w:rsid w:val="00373010"/>
  </w:style>
  <w:style w:type="character" w:customStyle="1" w:styleId="str">
    <w:name w:val="str"/>
    <w:basedOn w:val="DefaultParagraphFont"/>
    <w:rsid w:val="00373010"/>
  </w:style>
  <w:style w:type="paragraph" w:styleId="HTMLPreformatted">
    <w:name w:val="HTML Preformatted"/>
    <w:basedOn w:val="Normal"/>
    <w:link w:val="HTMLPreformattedChar"/>
    <w:uiPriority w:val="99"/>
    <w:unhideWhenUsed/>
    <w:rsid w:val="000C73D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hAnsi="굴림체" w:cs="굴림체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C73D6"/>
    <w:rPr>
      <w:rFonts w:ascii="굴림체" w:eastAsia="굴림체" w:hAnsi="굴림체" w:cs="굴림체"/>
      <w:kern w:val="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C946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9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9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7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9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31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1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7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0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09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3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24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5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4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86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6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37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40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8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76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1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47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83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1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6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78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4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24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8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6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5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2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3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3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7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29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2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7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3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7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6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3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3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6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9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8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7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1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15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9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20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3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0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0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7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6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2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9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49.png"/><Relationship Id="rId68" Type="http://schemas.openxmlformats.org/officeDocument/2006/relationships/hyperlink" Target="https://forms.gle/MkAcnq4L9rLMGEnR7" TargetMode="External"/><Relationship Id="rId7" Type="http://schemas.openxmlformats.org/officeDocument/2006/relationships/settings" Target="setting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console.firebase.google.com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://localhost:5000/hello.html" TargetMode="External"/><Relationship Id="rId58" Type="http://schemas.openxmlformats.org/officeDocument/2006/relationships/hyperlink" Target="https://console.firebase.google.com/" TargetMode="External"/><Relationship Id="rId66" Type="http://schemas.openxmlformats.org/officeDocument/2006/relationships/image" Target="media/image52.png"/><Relationship Id="rId5" Type="http://schemas.openxmlformats.org/officeDocument/2006/relationships/numbering" Target="numbering.xml"/><Relationship Id="rId61" Type="http://schemas.openxmlformats.org/officeDocument/2006/relationships/image" Target="media/image47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3.png"/><Relationship Id="rId64" Type="http://schemas.openxmlformats.org/officeDocument/2006/relationships/image" Target="media/image50.png"/><Relationship Id="rId69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5.png"/><Relationship Id="rId67" Type="http://schemas.openxmlformats.org/officeDocument/2006/relationships/hyperlink" Target="https://forms.gle/wMAJhux8SgRLmYSV8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image" Target="media/image48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4.png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hyperlink" Target="http://localhost:5000/hello2.htm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o365skhu-my.sharepoint.com/personal/lsj_office_skhu_ac_kr/Documents/&#47928;&#49436;/&#47928;&#49436;&#53596;&#54540;&#47551;/&#53596;&#54540;&#47551;2.dotx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E6916BECA5FB0648AB3BB53586939334" ma:contentTypeVersion="9" ma:contentTypeDescription="새 문서를 만듭니다." ma:contentTypeScope="" ma:versionID="26a0d3e084170078b36f9532275477d6">
  <xsd:schema xmlns:xsd="http://www.w3.org/2001/XMLSchema" xmlns:xs="http://www.w3.org/2001/XMLSchema" xmlns:p="http://schemas.microsoft.com/office/2006/metadata/properties" xmlns:ns3="d93dce72-0905-4095-9656-aa23dcd1cc9d" xmlns:ns4="c003bcc8-edd7-4fd0-9e05-9be5eefb4c81" targetNamespace="http://schemas.microsoft.com/office/2006/metadata/properties" ma:root="true" ma:fieldsID="412940e13a1766f38cd96012194b0d58" ns3:_="" ns4:_="">
    <xsd:import namespace="d93dce72-0905-4095-9656-aa23dcd1cc9d"/>
    <xsd:import namespace="c003bcc8-edd7-4fd0-9e05-9be5eefb4c81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Location" minOccurs="0"/>
                <xsd:element ref="ns4:MediaServiceEventHashCode" minOccurs="0"/>
                <xsd:element ref="ns4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3dce72-0905-4095-9656-aa23dcd1cc9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공유 대상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03bcc8-edd7-4fd0-9e05-9be5eefb4c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4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B29874-5AA5-4734-BF42-53B610F1A22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77C916F-DE92-456A-B5B6-D19C68059BB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7441314-6DD7-4CF6-A4BB-29197F984EC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93dce72-0905-4095-9656-aa23dcd1cc9d"/>
    <ds:schemaRef ds:uri="c003bcc8-edd7-4fd0-9e05-9be5eefb4c8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F80F6B5-9AB4-43BC-80DE-E07C6FB00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템플릿2.dotx</Template>
  <TotalTime>459</TotalTime>
  <Pages>28</Pages>
  <Words>2036</Words>
  <Characters>11608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Seungjin</dc:creator>
  <cp:keywords/>
  <dc:description/>
  <cp:lastModifiedBy>Lee Seungjin</cp:lastModifiedBy>
  <cp:revision>455</cp:revision>
  <dcterms:created xsi:type="dcterms:W3CDTF">2020-03-27T00:07:00Z</dcterms:created>
  <dcterms:modified xsi:type="dcterms:W3CDTF">2020-04-14T09:40:00Z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0x010100E6916BECA5FB0648AB3BB53586939334</vt:lpwstr>
  </property>
</Properties>
</file>